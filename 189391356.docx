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tbl>
      <w:tblPr>
        <w:tblW w:w="11610" w:type="dxa"/>
        <w:tblInd w:w="-432" w:type="dxa"/>
        <w:tblLayout w:type="fixed"/>
        <w:tblLook w:val="04A0"/>
      </w:tblPr>
      <w:tblGrid>
        <w:gridCol w:w="6588"/>
        <w:gridCol w:w="2633"/>
        <w:gridCol w:w="2389"/>
      </w:tblGrid>
      <w:tr w14:paraId="6C223DFF" w14:textId="77777777" w:rsidTr="00B108F9">
        <w:tblPrEx>
          <w:tblW w:w="11610" w:type="dxa"/>
          <w:tblInd w:w="-432" w:type="dxa"/>
          <w:tblLayout w:type="fixed"/>
          <w:tblLook w:val="04A0"/>
        </w:tblPrEx>
        <w:trPr>
          <w:trHeight w:val="1260"/>
        </w:trPr>
        <w:tc>
          <w:tcPr>
            <w:tcW w:w="6588" w:type="dxa"/>
            <w:shd w:val="clear" w:color="auto" w:fill="92CDDC"/>
            <w:vAlign w:val="center"/>
          </w:tcPr>
          <w:p w:rsidR="00F77D37" w:rsidRPr="00CC4069" w:rsidP="007E612D" w14:paraId="53DCB4B6" w14:textId="77777777">
            <w:pPr>
              <w:spacing w:after="0" w:line="240" w:lineRule="auto"/>
              <w:rPr>
                <w:rFonts w:cs="Calibri"/>
                <w:b/>
                <w:smallCaps/>
                <w:sz w:val="52"/>
                <w:szCs w:val="52"/>
              </w:rPr>
            </w:pPr>
            <w:r>
              <w:rPr>
                <w:rFonts w:cs="Calibri"/>
                <w:b/>
                <w:smallCaps/>
                <w:sz w:val="52"/>
                <w:szCs w:val="52"/>
              </w:rPr>
              <w:t>Bharti Dubey</w:t>
            </w:r>
          </w:p>
          <w:p w:rsidR="00FD1357" w:rsidRPr="00CC4069" w:rsidP="001C3CB1" w14:paraId="550D79C4" w14:textId="271E5B9B">
            <w:pPr>
              <w:spacing w:after="0" w:line="240" w:lineRule="auto"/>
              <w:rPr>
                <w:rFonts w:cs="Calibri"/>
                <w:bCs/>
                <w:sz w:val="52"/>
                <w:szCs w:val="52"/>
              </w:rPr>
            </w:pPr>
            <w:r w:rsidRPr="00CC4069">
              <w:rPr>
                <w:rFonts w:cs="Calibri"/>
                <w:bCs/>
                <w:smallCaps/>
                <w:sz w:val="28"/>
                <w:szCs w:val="52"/>
              </w:rPr>
              <w:t>(</w:t>
            </w:r>
            <w:r w:rsidR="002A18DB">
              <w:rPr>
                <w:rFonts w:cs="Calibri"/>
                <w:bCs/>
                <w:smallCaps/>
                <w:sz w:val="28"/>
                <w:szCs w:val="52"/>
              </w:rPr>
              <w:t xml:space="preserve">Project </w:t>
            </w:r>
            <w:r w:rsidR="00E57181">
              <w:rPr>
                <w:rFonts w:cs="Calibri"/>
                <w:bCs/>
                <w:smallCaps/>
                <w:sz w:val="28"/>
                <w:szCs w:val="52"/>
              </w:rPr>
              <w:t>lead &amp; Solution Architect</w:t>
            </w:r>
            <w:r w:rsidR="001C3CB1">
              <w:rPr>
                <w:rFonts w:cs="Calibri"/>
                <w:bCs/>
                <w:smallCaps/>
                <w:sz w:val="28"/>
                <w:szCs w:val="52"/>
              </w:rPr>
              <w:t>)</w:t>
            </w:r>
          </w:p>
        </w:tc>
        <w:tc>
          <w:tcPr>
            <w:tcW w:w="5022" w:type="dxa"/>
            <w:gridSpan w:val="2"/>
            <w:shd w:val="clear" w:color="auto" w:fill="92CDDC"/>
            <w:vAlign w:val="center"/>
          </w:tcPr>
          <w:p w:rsidR="00262EF7" w:rsidRPr="00972111" w:rsidP="007E612D" w14:paraId="01053145" w14:textId="77777777">
            <w:pPr>
              <w:spacing w:after="0" w:line="240" w:lineRule="auto"/>
              <w:jc w:val="right"/>
              <w:rPr>
                <w:rFonts w:cs="Calibri"/>
                <w:b/>
                <w:color w:val="000000"/>
              </w:rPr>
            </w:pPr>
            <w:hyperlink r:id="rId6" w:history="1">
              <w:r w:rsidRPr="00A50D7F">
                <w:rPr>
                  <w:rStyle w:val="Hyperlink"/>
                  <w:rFonts w:cs="Calibri"/>
                  <w:b/>
                </w:rPr>
                <w:t>bharti6294dubey@gmail.com</w:t>
              </w:r>
            </w:hyperlink>
          </w:p>
          <w:p w:rsidR="00BF3AD9" w:rsidRPr="00972111" w:rsidP="000A255F" w14:paraId="3F3FC81B" w14:textId="77777777">
            <w:pPr>
              <w:spacing w:after="0" w:line="240" w:lineRule="auto"/>
              <w:jc w:val="right"/>
              <w:rPr>
                <w:rFonts w:cs="Calibri"/>
                <w:b/>
                <w:color w:val="000000"/>
              </w:rPr>
            </w:pPr>
            <w:r w:rsidRPr="00972111">
              <w:rPr>
                <w:rFonts w:cs="Calibri"/>
                <w:color w:val="000000"/>
              </w:rPr>
              <w:t>(</w:t>
            </w:r>
            <w:r w:rsidRPr="00972111" w:rsidR="00244943">
              <w:rPr>
                <w:rFonts w:cs="Calibri"/>
                <w:b/>
                <w:color w:val="000000"/>
              </w:rPr>
              <w:t>+91</w:t>
            </w:r>
            <w:r w:rsidRPr="00972111" w:rsidR="00A10181">
              <w:rPr>
                <w:rFonts w:cs="Calibri"/>
                <w:b/>
                <w:color w:val="000000"/>
              </w:rPr>
              <w:t xml:space="preserve">) </w:t>
            </w:r>
            <w:r w:rsidR="00A747DF">
              <w:rPr>
                <w:rFonts w:cs="Calibri"/>
                <w:b/>
                <w:color w:val="000000"/>
              </w:rPr>
              <w:t>8871456291</w:t>
            </w:r>
          </w:p>
          <w:p w:rsidR="00571ECF" w:rsidRPr="00972111" w:rsidP="000A255F" w14:paraId="0CEC9BD0" w14:textId="77777777">
            <w:pPr>
              <w:spacing w:after="0" w:line="240" w:lineRule="auto"/>
              <w:jc w:val="right"/>
              <w:rPr>
                <w:rFonts w:cs="Calibri"/>
                <w:color w:val="000000"/>
              </w:rPr>
            </w:pPr>
          </w:p>
        </w:tc>
      </w:tr>
      <w:tr w14:paraId="685D537F" w14:textId="77777777" w:rsidTr="00575F82">
        <w:tblPrEx>
          <w:tblW w:w="11610" w:type="dxa"/>
          <w:tblInd w:w="-432" w:type="dxa"/>
          <w:tblLayout w:type="fixed"/>
          <w:tblLook w:val="04A0"/>
        </w:tblPrEx>
        <w:trPr>
          <w:trHeight w:val="13410"/>
        </w:trPr>
        <w:tc>
          <w:tcPr>
            <w:tcW w:w="9221" w:type="dxa"/>
            <w:gridSpan w:val="2"/>
          </w:tcPr>
          <w:p w:rsidR="00273F94" w:rsidRPr="00CC4069" w:rsidP="00721D93" w14:paraId="78B14BC1" w14:textId="77777777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8"/>
                <w:szCs w:val="28"/>
              </w:rPr>
            </w:pPr>
            <w:r w:rsidRPr="00CC4069">
              <w:rPr>
                <w:rFonts w:cs="Calibri"/>
                <w:b/>
                <w:sz w:val="28"/>
                <w:szCs w:val="28"/>
              </w:rPr>
              <w:t>OBJECTIVE</w:t>
            </w:r>
          </w:p>
          <w:p w:rsidR="00557CD0" w:rsidP="00422A5F" w14:paraId="44B42F83" w14:textId="08439B16">
            <w:pPr>
              <w:spacing w:line="240" w:lineRule="auto"/>
              <w:jc w:val="both"/>
              <w:rPr>
                <w:rFonts w:cs="Calibri"/>
              </w:rPr>
            </w:pPr>
            <w:r w:rsidRPr="00CC4069">
              <w:rPr>
                <w:rFonts w:cs="Calibri"/>
                <w:color w:val="000000"/>
              </w:rPr>
              <w:t xml:space="preserve">An enthusiastic, </w:t>
            </w:r>
            <w:r w:rsidRPr="00CC4069" w:rsidR="001247C3">
              <w:rPr>
                <w:rFonts w:cs="Calibri"/>
                <w:color w:val="000000"/>
              </w:rPr>
              <w:t>highly motivated</w:t>
            </w:r>
            <w:r w:rsidR="00016CAA">
              <w:rPr>
                <w:rFonts w:cs="Calibri"/>
                <w:color w:val="000000"/>
              </w:rPr>
              <w:t xml:space="preserve"> </w:t>
            </w:r>
            <w:r w:rsidR="003A15D9">
              <w:rPr>
                <w:rFonts w:cs="Calibri"/>
                <w:color w:val="000000"/>
              </w:rPr>
              <w:t xml:space="preserve">and </w:t>
            </w:r>
            <w:r w:rsidR="00C709CD">
              <w:rPr>
                <w:rFonts w:cs="Calibri"/>
                <w:color w:val="000000"/>
              </w:rPr>
              <w:t>hardworking</w:t>
            </w:r>
            <w:r w:rsidR="003A15D9">
              <w:rPr>
                <w:rFonts w:cs="Calibri"/>
                <w:color w:val="000000"/>
              </w:rPr>
              <w:t xml:space="preserve"> </w:t>
            </w:r>
            <w:r w:rsidR="00C709CD">
              <w:rPr>
                <w:rFonts w:cs="Calibri"/>
                <w:color w:val="000000"/>
              </w:rPr>
              <w:t xml:space="preserve">individual </w:t>
            </w:r>
            <w:r w:rsidRPr="00CC4069" w:rsidR="00C709CD">
              <w:rPr>
                <w:rFonts w:cs="Calibri"/>
                <w:color w:val="000000"/>
              </w:rPr>
              <w:t>having</w:t>
            </w:r>
            <w:r w:rsidR="00F94E00">
              <w:rPr>
                <w:rFonts w:cs="Calibri"/>
                <w:color w:val="000000"/>
              </w:rPr>
              <w:t xml:space="preserve"> </w:t>
            </w:r>
            <w:r w:rsidRPr="00016CAA" w:rsidR="002A18DB">
              <w:rPr>
                <w:rFonts w:cs="Calibri"/>
                <w:color w:val="000000"/>
              </w:rPr>
              <w:t>9</w:t>
            </w:r>
            <w:r w:rsidRPr="00016CAA" w:rsidR="00016CAA">
              <w:rPr>
                <w:rFonts w:cs="Calibri"/>
                <w:color w:val="000000"/>
              </w:rPr>
              <w:t>+</w:t>
            </w:r>
            <w:r w:rsidRPr="00016CAA" w:rsidR="00042D6B">
              <w:rPr>
                <w:rFonts w:cs="Calibri"/>
                <w:color w:val="000000"/>
              </w:rPr>
              <w:t xml:space="preserve"> </w:t>
            </w:r>
            <w:r w:rsidR="00D63700">
              <w:rPr>
                <w:rFonts w:cs="Calibri"/>
                <w:color w:val="000000"/>
              </w:rPr>
              <w:t>Years</w:t>
            </w:r>
            <w:r w:rsidRPr="00016CAA" w:rsidR="00075D56">
              <w:rPr>
                <w:rFonts w:cs="Calibri"/>
                <w:color w:val="000000"/>
              </w:rPr>
              <w:t>’ Experience</w:t>
            </w:r>
            <w:r w:rsidRPr="00016CAA" w:rsidR="000A255F">
              <w:rPr>
                <w:rFonts w:cs="Calibri"/>
                <w:color w:val="000000"/>
              </w:rPr>
              <w:t xml:space="preserve"> </w:t>
            </w:r>
            <w:r w:rsidRPr="00016CAA" w:rsidR="00972111">
              <w:rPr>
                <w:rFonts w:cs="Calibri"/>
                <w:color w:val="000000"/>
              </w:rPr>
              <w:t>as</w:t>
            </w:r>
            <w:r w:rsidRPr="00016CAA" w:rsidR="00CC32E9">
              <w:rPr>
                <w:rFonts w:cs="Calibri"/>
                <w:color w:val="000000"/>
              </w:rPr>
              <w:t xml:space="preserve"> </w:t>
            </w:r>
            <w:r w:rsidRPr="00016CAA" w:rsidR="00987A10">
              <w:rPr>
                <w:rFonts w:cs="Calibri"/>
                <w:color w:val="000000"/>
              </w:rPr>
              <w:t>Intelligent</w:t>
            </w:r>
            <w:r w:rsidRPr="00016CAA" w:rsidR="00F94E00">
              <w:rPr>
                <w:rFonts w:cs="Calibri"/>
                <w:color w:val="000000"/>
              </w:rPr>
              <w:t xml:space="preserve"> </w:t>
            </w:r>
            <w:r w:rsidRPr="00016CAA" w:rsidR="00987A10">
              <w:rPr>
                <w:rFonts w:cs="Calibri"/>
                <w:color w:val="000000"/>
              </w:rPr>
              <w:t xml:space="preserve">Business </w:t>
            </w:r>
            <w:r w:rsidRPr="00016CAA" w:rsidR="009756EA">
              <w:rPr>
                <w:rFonts w:cs="Calibri"/>
                <w:color w:val="000000"/>
              </w:rPr>
              <w:t>Automation</w:t>
            </w:r>
            <w:r w:rsidRPr="00016CAA" w:rsidR="00972111">
              <w:rPr>
                <w:rFonts w:cs="Calibri"/>
                <w:color w:val="000000"/>
              </w:rPr>
              <w:t xml:space="preserve"> Engineer</w:t>
            </w:r>
            <w:r w:rsidRPr="00CC4069">
              <w:rPr>
                <w:rFonts w:cs="Calibri"/>
                <w:color w:val="000000"/>
              </w:rPr>
              <w:t xml:space="preserve">, keen to gain experience in the IT sector with a view to </w:t>
            </w:r>
            <w:r w:rsidRPr="00CC4069" w:rsidR="00852461">
              <w:rPr>
                <w:rFonts w:cs="Calibri"/>
                <w:color w:val="000000"/>
              </w:rPr>
              <w:t>progressing to</w:t>
            </w:r>
            <w:r w:rsidRPr="00CC4069">
              <w:rPr>
                <w:rFonts w:cs="Calibri"/>
                <w:color w:val="000000"/>
              </w:rPr>
              <w:t xml:space="preserve"> a successful career within</w:t>
            </w:r>
            <w:r w:rsidR="00EE2E18">
              <w:rPr>
                <w:rFonts w:cs="Calibri"/>
                <w:color w:val="000000"/>
              </w:rPr>
              <w:t xml:space="preserve"> a thriving organization. Enjoy</w:t>
            </w:r>
            <w:r w:rsidRPr="00CC4069">
              <w:rPr>
                <w:rFonts w:cs="Calibri"/>
                <w:color w:val="000000"/>
              </w:rPr>
              <w:t xml:space="preserve"> wo</w:t>
            </w:r>
            <w:r w:rsidR="00EE2E18">
              <w:rPr>
                <w:rFonts w:cs="Calibri"/>
                <w:color w:val="000000"/>
              </w:rPr>
              <w:t xml:space="preserve">rking as part of a </w:t>
            </w:r>
            <w:r w:rsidR="00DA4C48">
              <w:rPr>
                <w:rFonts w:cs="Calibri"/>
                <w:color w:val="000000"/>
              </w:rPr>
              <w:t>team and</w:t>
            </w:r>
            <w:r w:rsidR="00EE2E18">
              <w:rPr>
                <w:rFonts w:cs="Calibri"/>
                <w:color w:val="000000"/>
              </w:rPr>
              <w:t xml:space="preserve"> have</w:t>
            </w:r>
            <w:r w:rsidRPr="00CC4069">
              <w:rPr>
                <w:rFonts w:cs="Calibri"/>
                <w:color w:val="000000"/>
              </w:rPr>
              <w:t xml:space="preserve"> the necessary skills and attributes to succeed in challenging and demanding situations</w:t>
            </w:r>
            <w:r w:rsidRPr="00CC4069" w:rsidR="00BF3AD9">
              <w:rPr>
                <w:rFonts w:cs="Calibri"/>
              </w:rPr>
              <w:t>.</w:t>
            </w:r>
          </w:p>
          <w:p w:rsidR="00AB1BD6" w:rsidP="00C2569F" w14:paraId="4F8F8CEE" w14:textId="77777777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8"/>
                <w:szCs w:val="28"/>
              </w:rPr>
            </w:pPr>
          </w:p>
          <w:p w:rsidR="00A17C51" w:rsidRPr="00CC4069" w:rsidP="00C2569F" w14:paraId="511E6638" w14:textId="77777777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8"/>
                <w:szCs w:val="28"/>
              </w:rPr>
            </w:pPr>
            <w:r w:rsidRPr="00CC4069">
              <w:rPr>
                <w:rFonts w:cs="Calibri"/>
                <w:b/>
                <w:sz w:val="28"/>
                <w:szCs w:val="28"/>
              </w:rPr>
              <w:t xml:space="preserve">WORK </w:t>
            </w:r>
            <w:r w:rsidRPr="00CC4069" w:rsidR="007039B9">
              <w:rPr>
                <w:rFonts w:cs="Calibri"/>
                <w:b/>
                <w:sz w:val="28"/>
                <w:szCs w:val="28"/>
              </w:rPr>
              <w:t>EXPERIENCE</w:t>
            </w:r>
          </w:p>
          <w:p w:rsidR="002A18DB" w:rsidRPr="00D668B7" w:rsidP="00884077" w14:paraId="74D70AD6" w14:textId="48252F3D">
            <w:pPr>
              <w:spacing w:after="0" w:line="240" w:lineRule="auto"/>
              <w:rPr>
                <w:rFonts w:cs="Calibri"/>
                <w:b/>
                <w:bCs/>
                <w:sz w:val="21"/>
                <w:szCs w:val="21"/>
              </w:rPr>
            </w:pPr>
            <w:r w:rsidRPr="00D668B7">
              <w:rPr>
                <w:rFonts w:cs="Calibri"/>
                <w:b/>
                <w:bCs/>
                <w:sz w:val="21"/>
                <w:szCs w:val="21"/>
              </w:rPr>
              <w:t>PERSISTENT</w:t>
            </w:r>
            <w:r w:rsidRPr="00D668B7" w:rsidR="00371993">
              <w:rPr>
                <w:rFonts w:cs="Calibri"/>
                <w:b/>
                <w:bCs/>
                <w:sz w:val="21"/>
                <w:szCs w:val="21"/>
              </w:rPr>
              <w:t xml:space="preserve">                                                                                                                 </w:t>
            </w:r>
            <w:r w:rsidRPr="00D668B7" w:rsidR="008F717F">
              <w:rPr>
                <w:rFonts w:cs="Calibri"/>
                <w:sz w:val="21"/>
                <w:szCs w:val="21"/>
              </w:rPr>
              <w:t>Oct</w:t>
            </w:r>
            <w:r w:rsidRPr="00D668B7" w:rsidR="00371993">
              <w:rPr>
                <w:rFonts w:cs="Calibri"/>
                <w:sz w:val="21"/>
                <w:szCs w:val="21"/>
              </w:rPr>
              <w:t xml:space="preserve"> 20</w:t>
            </w:r>
            <w:r w:rsidRPr="00D668B7" w:rsidR="008F717F">
              <w:rPr>
                <w:rFonts w:cs="Calibri"/>
                <w:sz w:val="21"/>
                <w:szCs w:val="21"/>
              </w:rPr>
              <w:t>24</w:t>
            </w:r>
            <w:r w:rsidRPr="00D668B7" w:rsidR="00371993">
              <w:rPr>
                <w:rFonts w:cs="Calibri"/>
                <w:sz w:val="21"/>
                <w:szCs w:val="21"/>
              </w:rPr>
              <w:t xml:space="preserve"> – Present</w:t>
            </w:r>
          </w:p>
          <w:p w:rsidR="00CF0514" w:rsidRPr="00D668B7" w:rsidP="00884077" w14:paraId="55F4AFB1" w14:textId="5D6138AA">
            <w:pPr>
              <w:spacing w:after="0" w:line="240" w:lineRule="auto"/>
              <w:rPr>
                <w:rFonts w:cs="Calibri"/>
                <w:sz w:val="21"/>
                <w:szCs w:val="21"/>
              </w:rPr>
            </w:pPr>
            <w:r w:rsidRPr="00D668B7">
              <w:rPr>
                <w:rFonts w:cs="Calibri"/>
                <w:b/>
                <w:bCs/>
                <w:sz w:val="21"/>
                <w:szCs w:val="21"/>
              </w:rPr>
              <w:t>N</w:t>
            </w:r>
            <w:r w:rsidRPr="00D668B7" w:rsidR="00371993">
              <w:rPr>
                <w:rFonts w:cs="Calibri"/>
                <w:b/>
                <w:bCs/>
                <w:sz w:val="21"/>
                <w:szCs w:val="21"/>
              </w:rPr>
              <w:t>ETLINK</w:t>
            </w:r>
            <w:r w:rsidRPr="00D668B7">
              <w:rPr>
                <w:rFonts w:cs="Calibri"/>
                <w:sz w:val="21"/>
                <w:szCs w:val="21"/>
              </w:rPr>
              <w:t xml:space="preserve">             </w:t>
            </w:r>
            <w:r w:rsidRPr="00D668B7" w:rsidR="00E606EA">
              <w:rPr>
                <w:rFonts w:cs="Calibri"/>
                <w:sz w:val="21"/>
                <w:szCs w:val="21"/>
              </w:rPr>
              <w:t xml:space="preserve">                                             </w:t>
            </w:r>
            <w:r w:rsidRPr="00D668B7">
              <w:rPr>
                <w:rFonts w:cs="Calibri"/>
                <w:sz w:val="21"/>
                <w:szCs w:val="21"/>
              </w:rPr>
              <w:t xml:space="preserve">           </w:t>
            </w:r>
            <w:r w:rsidRPr="00D668B7" w:rsidR="00371993">
              <w:rPr>
                <w:rFonts w:cs="Calibri"/>
                <w:sz w:val="21"/>
                <w:szCs w:val="21"/>
              </w:rPr>
              <w:t xml:space="preserve">                                                 </w:t>
            </w:r>
            <w:r w:rsidRPr="00D668B7">
              <w:rPr>
                <w:rFonts w:cs="Calibri"/>
                <w:sz w:val="21"/>
                <w:szCs w:val="21"/>
              </w:rPr>
              <w:t xml:space="preserve"> </w:t>
            </w:r>
            <w:r w:rsidRPr="00D668B7" w:rsidR="00550A5E">
              <w:rPr>
                <w:rFonts w:cs="Calibri"/>
                <w:sz w:val="21"/>
                <w:szCs w:val="21"/>
              </w:rPr>
              <w:t>Nov 2019</w:t>
            </w:r>
            <w:r w:rsidRPr="00D668B7" w:rsidR="00922DC9">
              <w:rPr>
                <w:rFonts w:cs="Calibri"/>
                <w:sz w:val="21"/>
                <w:szCs w:val="21"/>
              </w:rPr>
              <w:t xml:space="preserve"> </w:t>
            </w:r>
            <w:r w:rsidRPr="00D668B7" w:rsidR="00371993">
              <w:rPr>
                <w:rFonts w:cs="Calibri"/>
                <w:sz w:val="21"/>
                <w:szCs w:val="21"/>
              </w:rPr>
              <w:t>–</w:t>
            </w:r>
            <w:r w:rsidRPr="00D668B7" w:rsidR="00B13296">
              <w:rPr>
                <w:rFonts w:cs="Calibri"/>
                <w:sz w:val="21"/>
                <w:szCs w:val="21"/>
              </w:rPr>
              <w:t xml:space="preserve"> </w:t>
            </w:r>
            <w:r w:rsidRPr="00D668B7" w:rsidR="00371993">
              <w:rPr>
                <w:rFonts w:cs="Calibri"/>
                <w:sz w:val="21"/>
                <w:szCs w:val="21"/>
              </w:rPr>
              <w:t>Oct 2024</w:t>
            </w:r>
            <w:r w:rsidRPr="00D668B7" w:rsidR="00B13296">
              <w:rPr>
                <w:rFonts w:cs="Calibri"/>
                <w:sz w:val="21"/>
                <w:szCs w:val="21"/>
              </w:rPr>
              <w:t xml:space="preserve">         </w:t>
            </w:r>
            <w:r w:rsidRPr="00D668B7" w:rsidR="00E24AED">
              <w:rPr>
                <w:rFonts w:cs="Calibri"/>
                <w:sz w:val="21"/>
                <w:szCs w:val="21"/>
              </w:rPr>
              <w:t xml:space="preserve">                         </w:t>
            </w:r>
            <w:r w:rsidRPr="00D668B7" w:rsidR="00B13296">
              <w:rPr>
                <w:rFonts w:cs="Calibri"/>
                <w:sz w:val="21"/>
                <w:szCs w:val="21"/>
              </w:rPr>
              <w:t xml:space="preserve">                </w:t>
            </w:r>
          </w:p>
          <w:p w:rsidR="00CB3243" w:rsidRPr="00D668B7" w:rsidP="00CB3243" w14:paraId="27050520" w14:textId="0B6497D9">
            <w:pPr>
              <w:spacing w:after="0" w:line="240" w:lineRule="auto"/>
              <w:rPr>
                <w:rFonts w:cs="Calibri"/>
                <w:sz w:val="21"/>
                <w:szCs w:val="21"/>
              </w:rPr>
            </w:pPr>
            <w:r w:rsidRPr="00D668B7">
              <w:rPr>
                <w:rFonts w:cs="Calibri"/>
                <w:b/>
                <w:bCs/>
                <w:sz w:val="21"/>
                <w:szCs w:val="21"/>
              </w:rPr>
              <w:t>T</w:t>
            </w:r>
            <w:r w:rsidRPr="00D668B7" w:rsidR="00371993">
              <w:rPr>
                <w:rFonts w:cs="Calibri"/>
                <w:b/>
                <w:bCs/>
                <w:sz w:val="21"/>
                <w:szCs w:val="21"/>
              </w:rPr>
              <w:t>ECH MAHINDRA</w:t>
            </w:r>
            <w:r w:rsidRPr="00D668B7" w:rsidR="00922DC9">
              <w:rPr>
                <w:rFonts w:cs="Calibri"/>
                <w:b/>
                <w:bCs/>
                <w:sz w:val="21"/>
                <w:szCs w:val="21"/>
              </w:rPr>
              <w:t xml:space="preserve">                                                                                                       </w:t>
            </w:r>
            <w:r w:rsidRPr="00D668B7" w:rsidR="00563DF0">
              <w:rPr>
                <w:rFonts w:cs="Calibri"/>
                <w:sz w:val="21"/>
                <w:szCs w:val="21"/>
              </w:rPr>
              <w:t>Mar 2019 – Oct 2019</w:t>
            </w:r>
            <w:r w:rsidRPr="00D668B7" w:rsidR="00563DF0">
              <w:rPr>
                <w:rFonts w:cs="Calibri"/>
                <w:b/>
                <w:bCs/>
                <w:sz w:val="21"/>
                <w:szCs w:val="21"/>
              </w:rPr>
              <w:t xml:space="preserve"> </w:t>
            </w:r>
            <w:r w:rsidRPr="00D668B7" w:rsidR="00922DC9">
              <w:rPr>
                <w:rFonts w:cs="Calibri"/>
                <w:b/>
                <w:bCs/>
                <w:sz w:val="21"/>
                <w:szCs w:val="21"/>
              </w:rPr>
              <w:t xml:space="preserve">   </w:t>
            </w:r>
            <w:r w:rsidRPr="00D668B7" w:rsidR="0046246E">
              <w:rPr>
                <w:rFonts w:cs="Calibri"/>
                <w:b/>
                <w:bCs/>
                <w:sz w:val="21"/>
                <w:szCs w:val="21"/>
              </w:rPr>
              <w:t xml:space="preserve"> </w:t>
            </w:r>
          </w:p>
          <w:p w:rsidR="00F94E00" w:rsidP="00884077" w14:paraId="06A25EB7" w14:textId="2D22169B">
            <w:pPr>
              <w:spacing w:after="0" w:line="240" w:lineRule="auto"/>
              <w:rPr>
                <w:rFonts w:cs="Calibri"/>
              </w:rPr>
            </w:pPr>
            <w:r w:rsidRPr="00D668B7">
              <w:rPr>
                <w:rFonts w:cs="Calibri"/>
                <w:b/>
                <w:sz w:val="21"/>
                <w:szCs w:val="21"/>
              </w:rPr>
              <w:t>COGNIZANT</w:t>
            </w:r>
            <w:r w:rsidRPr="00D668B7">
              <w:rPr>
                <w:rFonts w:cs="Calibri"/>
                <w:sz w:val="21"/>
                <w:szCs w:val="21"/>
              </w:rPr>
              <w:t xml:space="preserve"> </w:t>
            </w:r>
            <w:r w:rsidRPr="00D668B7" w:rsidR="00106EEC">
              <w:rPr>
                <w:rFonts w:cs="Calibri"/>
                <w:sz w:val="21"/>
                <w:szCs w:val="21"/>
              </w:rPr>
              <w:t xml:space="preserve">                                                                                                               </w:t>
            </w:r>
            <w:r w:rsidRPr="00D668B7" w:rsidR="004D340C">
              <w:rPr>
                <w:rFonts w:cs="Calibri"/>
                <w:sz w:val="21"/>
                <w:szCs w:val="21"/>
              </w:rPr>
              <w:t xml:space="preserve"> </w:t>
            </w:r>
            <w:r w:rsidRPr="00D668B7" w:rsidR="007719A6">
              <w:rPr>
                <w:rFonts w:cs="Calibri"/>
                <w:sz w:val="21"/>
                <w:szCs w:val="21"/>
              </w:rPr>
              <w:t xml:space="preserve">Aug 2016 </w:t>
            </w:r>
            <w:r w:rsidRPr="00D668B7" w:rsidR="00506E28">
              <w:rPr>
                <w:rFonts w:cs="Calibri"/>
                <w:sz w:val="21"/>
                <w:szCs w:val="21"/>
              </w:rPr>
              <w:t>–</w:t>
            </w:r>
            <w:r w:rsidRPr="00D668B7" w:rsidR="007719A6">
              <w:rPr>
                <w:rFonts w:cs="Calibri"/>
                <w:sz w:val="21"/>
                <w:szCs w:val="21"/>
              </w:rPr>
              <w:t xml:space="preserve"> </w:t>
            </w:r>
            <w:r w:rsidRPr="00D668B7" w:rsidR="00506E28">
              <w:rPr>
                <w:rFonts w:cs="Calibri"/>
                <w:sz w:val="21"/>
                <w:szCs w:val="21"/>
              </w:rPr>
              <w:t>Mar</w:t>
            </w:r>
            <w:r w:rsidRPr="00D668B7" w:rsidR="00987A10">
              <w:rPr>
                <w:rFonts w:cs="Calibri"/>
                <w:sz w:val="21"/>
                <w:szCs w:val="21"/>
              </w:rPr>
              <w:t xml:space="preserve"> </w:t>
            </w:r>
            <w:r w:rsidRPr="00D668B7" w:rsidR="00506E28">
              <w:rPr>
                <w:rFonts w:cs="Calibri"/>
                <w:sz w:val="21"/>
                <w:szCs w:val="21"/>
              </w:rPr>
              <w:t>2019</w:t>
            </w:r>
            <w:r w:rsidR="00106EEC">
              <w:rPr>
                <w:rFonts w:cs="Calibri"/>
              </w:rPr>
              <w:t xml:space="preserve"> </w:t>
            </w:r>
          </w:p>
          <w:p w:rsidR="007443E5" w:rsidP="00884077" w14:paraId="1E184DE7" w14:textId="77777777">
            <w:pPr>
              <w:spacing w:after="0" w:line="240" w:lineRule="auto"/>
              <w:rPr>
                <w:rFonts w:cs="Calibri"/>
              </w:rPr>
            </w:pPr>
          </w:p>
          <w:p w:rsidR="00D41601" w:rsidP="00D41601" w14:paraId="6AD12926" w14:textId="77777777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8"/>
                <w:szCs w:val="28"/>
              </w:rPr>
            </w:pPr>
          </w:p>
          <w:p w:rsidR="00D41601" w:rsidRPr="00CC4069" w:rsidP="00D41601" w14:paraId="0AE61852" w14:textId="09FDDB42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8"/>
                <w:szCs w:val="28"/>
              </w:rPr>
            </w:pPr>
            <w:r>
              <w:rPr>
                <w:rFonts w:cs="Calibri"/>
                <w:b/>
                <w:sz w:val="28"/>
                <w:szCs w:val="28"/>
              </w:rPr>
              <w:t>ROLES &amp; RESPONSIBILITIES</w:t>
            </w:r>
          </w:p>
          <w:p w:rsidR="00114CB9" w:rsidRPr="00D668B7" w:rsidP="00114CB9" w14:paraId="4306C7FB" w14:textId="40DDC022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Lead end-to-end design and architecture of RPA</w:t>
            </w:r>
            <w:r w:rsidR="00CF6A82">
              <w:rPr>
                <w:sz w:val="21"/>
                <w:szCs w:val="21"/>
              </w:rPr>
              <w:t>/</w:t>
            </w:r>
            <w:r w:rsidR="0070496C">
              <w:rPr>
                <w:sz w:val="21"/>
                <w:szCs w:val="21"/>
              </w:rPr>
              <w:t xml:space="preserve">APA/IBA </w:t>
            </w:r>
            <w:r w:rsidRPr="00D668B7">
              <w:rPr>
                <w:sz w:val="21"/>
                <w:szCs w:val="21"/>
              </w:rPr>
              <w:t>solutions across diverse business domains.</w:t>
            </w:r>
          </w:p>
          <w:p w:rsidR="00114CB9" w:rsidRPr="00D668B7" w:rsidP="00114CB9" w14:paraId="7632C70A" w14:textId="27F93D1C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Translate business requirements into scalable, secure, and maintainable automation</w:t>
            </w:r>
            <w:r w:rsidRPr="00D668B7" w:rsidR="00575F82">
              <w:rPr>
                <w:sz w:val="21"/>
                <w:szCs w:val="21"/>
              </w:rPr>
              <w:t xml:space="preserve"> </w:t>
            </w:r>
            <w:r w:rsidRPr="00D668B7">
              <w:rPr>
                <w:sz w:val="21"/>
                <w:szCs w:val="21"/>
              </w:rPr>
              <w:t>workflows.</w:t>
            </w:r>
          </w:p>
          <w:p w:rsidR="00114CB9" w:rsidRPr="00D668B7" w:rsidP="00114CB9" w14:paraId="150AC931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Drive solution reviews, design governance, and architectural best practices.</w:t>
            </w:r>
          </w:p>
          <w:p w:rsidR="00114CB9" w:rsidRPr="00D668B7" w:rsidP="00114CB9" w14:paraId="59D50855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Implemented UiPath Agentic Automation combining AI Agents and RPA Bots to solve complex, unstructured business problems.</w:t>
            </w:r>
          </w:p>
          <w:p w:rsidR="00114CB9" w:rsidRPr="00D668B7" w:rsidP="00114CB9" w14:paraId="5CAD932C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Designed use cases leveraging GenAI (OpenAI/Azure OpenAI) for intelligent document processing, contract review, and customer service automation.</w:t>
            </w:r>
          </w:p>
          <w:p w:rsidR="00114CB9" w:rsidRPr="00D668B7" w:rsidP="00114CB9" w14:paraId="09F3E737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Built GenAI-driven agents for clause extraction, risk classification, email triage, and smart recommendations with human-in-the-loop validation.</w:t>
            </w:r>
          </w:p>
          <w:p w:rsidR="00114CB9" w:rsidRPr="00D668B7" w:rsidP="00114CB9" w14:paraId="6CF9CF7E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Core member of RPA CoE, defining strategy, standards, and governance models for automation at scale.</w:t>
            </w:r>
          </w:p>
          <w:p w:rsidR="00114CB9" w:rsidRPr="00D668B7" w:rsidP="00114CB9" w14:paraId="4699FC8D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Conducted solution reviews, reusable component development, and opportunity assessments across business units.</w:t>
            </w:r>
          </w:p>
          <w:p w:rsidR="00114CB9" w:rsidRPr="00D668B7" w:rsidP="00114CB9" w14:paraId="1C7A76BB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Mentored developers and business analysts promoted citizen development, and championed low-code/no-code initiatives.</w:t>
            </w:r>
          </w:p>
          <w:p w:rsidR="00114CB9" w:rsidRPr="00D668B7" w:rsidP="00114CB9" w14:paraId="21299EAE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Oversaw the full automation lifecycle: discovery, design, development, UAT, deployment, hypercare, and support.</w:t>
            </w:r>
          </w:p>
          <w:p w:rsidR="00114CB9" w:rsidRPr="00D668B7" w:rsidP="00D41601" w14:paraId="614A12B5" w14:textId="7A33390F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Integrated automation with enterprise applications (SAP, Salesforce, ServiceNow etc)</w:t>
            </w:r>
          </w:p>
          <w:p w:rsidR="00114CB9" w:rsidRPr="00D668B7" w:rsidP="00114CB9" w14:paraId="71BC9C51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Completed more than 50 automation processes which are running.</w:t>
            </w:r>
          </w:p>
          <w:p w:rsidR="00114CB9" w:rsidRPr="00D668B7" w:rsidP="00114CB9" w14:paraId="6BC5C536" w14:textId="25D8DCEF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Responsible for maintaining the High availability setup of UiPath</w:t>
            </w:r>
            <w:r w:rsidRPr="00D668B7" w:rsidR="00C97DE8">
              <w:rPr>
                <w:sz w:val="21"/>
                <w:szCs w:val="21"/>
              </w:rPr>
              <w:t>.</w:t>
            </w:r>
          </w:p>
          <w:p w:rsidR="00114CB9" w:rsidRPr="00D668B7" w:rsidP="00114CB9" w14:paraId="1D2B9724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Delivered KPIs, ROI reporting, and post-production analytics through dashboards and orchestrator insights.</w:t>
            </w:r>
          </w:p>
          <w:p w:rsidR="00114CB9" w:rsidRPr="00D668B7" w:rsidP="00114CB9" w14:paraId="2C51F08F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Worked closely with business and IT stakeholders to identify, prioritize, and deliver impactful automation use cases.</w:t>
            </w:r>
          </w:p>
          <w:p w:rsidR="00D41601" w:rsidRPr="00D668B7" w:rsidP="00D41601" w14:paraId="60CD54E0" w14:textId="77777777">
            <w:pPr>
              <w:numPr>
                <w:ilvl w:val="0"/>
                <w:numId w:val="8"/>
              </w:numPr>
              <w:spacing w:after="0" w:line="240" w:lineRule="auto"/>
              <w:textAlignment w:val="baseline"/>
              <w:rPr>
                <w:sz w:val="21"/>
                <w:szCs w:val="21"/>
              </w:rPr>
            </w:pPr>
            <w:r w:rsidRPr="00D668B7">
              <w:rPr>
                <w:sz w:val="21"/>
                <w:szCs w:val="21"/>
              </w:rPr>
              <w:t>Conducted automation workshops, demos, and PoCs to drive adoption and innovation.</w:t>
            </w:r>
          </w:p>
          <w:p w:rsidR="00AB1BD6" w:rsidP="00575F82" w14:paraId="1EA10215" w14:textId="2793C11E">
            <w:pPr>
              <w:spacing w:after="0" w:line="240" w:lineRule="auto"/>
              <w:ind w:left="720"/>
              <w:textAlignment w:val="baseline"/>
            </w:pPr>
          </w:p>
          <w:p w:rsidR="00D41601" w:rsidRPr="00D41601" w:rsidP="00D41601" w14:paraId="41A68C8B" w14:textId="77777777">
            <w:pPr>
              <w:spacing w:after="0" w:line="240" w:lineRule="auto"/>
              <w:ind w:left="720"/>
              <w:textAlignment w:val="baseline"/>
            </w:pPr>
          </w:p>
          <w:p w:rsidR="00E03DCD" w:rsidRPr="00CC4069" w:rsidP="00C2569F" w14:paraId="21D9AAA2" w14:textId="77777777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8"/>
                <w:szCs w:val="28"/>
              </w:rPr>
            </w:pPr>
            <w:r w:rsidRPr="00CC4069">
              <w:rPr>
                <w:rFonts w:cs="Calibri"/>
                <w:b/>
                <w:sz w:val="28"/>
                <w:szCs w:val="28"/>
              </w:rPr>
              <w:t>EDUCATION</w:t>
            </w:r>
          </w:p>
          <w:p w:rsidR="00E03DCD" w:rsidRPr="00D668B7" w:rsidP="00E03DCD" w14:paraId="3673DBDF" w14:textId="79E26694">
            <w:pPr>
              <w:spacing w:after="0" w:line="240" w:lineRule="auto"/>
              <w:rPr>
                <w:rFonts w:cs="Calibri"/>
                <w:color w:val="000000"/>
                <w:sz w:val="21"/>
                <w:szCs w:val="21"/>
              </w:rPr>
            </w:pPr>
            <w:r w:rsidRPr="00D668B7">
              <w:rPr>
                <w:rFonts w:cs="Calibri"/>
                <w:b/>
                <w:sz w:val="21"/>
                <w:szCs w:val="21"/>
              </w:rPr>
              <w:t>Bachelor of Engineering</w:t>
            </w:r>
            <w:r w:rsidRPr="00D668B7" w:rsidR="005D60C4">
              <w:rPr>
                <w:rFonts w:cs="Calibri"/>
                <w:b/>
                <w:sz w:val="21"/>
                <w:szCs w:val="21"/>
              </w:rPr>
              <w:t xml:space="preserve">              </w:t>
            </w:r>
            <w:r w:rsidRPr="00D668B7">
              <w:rPr>
                <w:rFonts w:cs="Calibri"/>
                <w:b/>
                <w:sz w:val="21"/>
                <w:szCs w:val="21"/>
              </w:rPr>
              <w:t xml:space="preserve"> </w:t>
            </w:r>
            <w:r w:rsidRPr="00D668B7" w:rsidR="005D60C4">
              <w:rPr>
                <w:rFonts w:cs="Calibri"/>
                <w:b/>
                <w:sz w:val="21"/>
                <w:szCs w:val="21"/>
              </w:rPr>
              <w:t xml:space="preserve">                                                            </w:t>
            </w:r>
            <w:r w:rsidRPr="00D668B7" w:rsidR="00C80F00">
              <w:rPr>
                <w:rFonts w:cs="Calibri"/>
                <w:b/>
                <w:sz w:val="21"/>
                <w:szCs w:val="21"/>
              </w:rPr>
              <w:t xml:space="preserve">  </w:t>
            </w:r>
            <w:r w:rsidRPr="00D668B7" w:rsidR="00571ECF">
              <w:rPr>
                <w:rFonts w:cs="Calibri"/>
                <w:b/>
                <w:sz w:val="21"/>
                <w:szCs w:val="21"/>
              </w:rPr>
              <w:t xml:space="preserve">         </w:t>
            </w:r>
            <w:r w:rsidRPr="00D668B7" w:rsidR="00C80F00">
              <w:rPr>
                <w:rFonts w:cs="Calibri"/>
                <w:b/>
                <w:sz w:val="21"/>
                <w:szCs w:val="21"/>
              </w:rPr>
              <w:t xml:space="preserve"> </w:t>
            </w:r>
            <w:r w:rsidR="00D668B7">
              <w:rPr>
                <w:rFonts w:cs="Calibri"/>
                <w:b/>
                <w:sz w:val="21"/>
                <w:szCs w:val="21"/>
              </w:rPr>
              <w:t xml:space="preserve">          </w:t>
            </w:r>
            <w:r w:rsidRPr="00D668B7" w:rsidR="006532C8">
              <w:rPr>
                <w:rFonts w:cs="Calibri"/>
                <w:color w:val="000000"/>
                <w:sz w:val="21"/>
                <w:szCs w:val="21"/>
              </w:rPr>
              <w:t>JUN 2016</w:t>
            </w:r>
          </w:p>
          <w:p w:rsidR="00E03DCD" w:rsidRPr="00D668B7" w:rsidP="00E03DCD" w14:paraId="093592CD" w14:textId="6519FF12">
            <w:pPr>
              <w:spacing w:after="0" w:line="240" w:lineRule="auto"/>
              <w:rPr>
                <w:rFonts w:cs="Calibri"/>
                <w:sz w:val="21"/>
                <w:szCs w:val="21"/>
              </w:rPr>
            </w:pPr>
            <w:r w:rsidRPr="00D668B7">
              <w:rPr>
                <w:rFonts w:cs="Calibri"/>
                <w:b/>
                <w:sz w:val="21"/>
                <w:szCs w:val="21"/>
              </w:rPr>
              <w:t xml:space="preserve">Rajiv Gandhi </w:t>
            </w:r>
            <w:r w:rsidRPr="00D668B7" w:rsidR="00DA4C48">
              <w:rPr>
                <w:rFonts w:cs="Calibri"/>
                <w:b/>
                <w:sz w:val="21"/>
                <w:szCs w:val="21"/>
              </w:rPr>
              <w:t>Technical,</w:t>
            </w:r>
            <w:r w:rsidRPr="00D668B7">
              <w:rPr>
                <w:rFonts w:cs="Calibri"/>
                <w:sz w:val="21"/>
                <w:szCs w:val="21"/>
              </w:rPr>
              <w:t xml:space="preserve"> Bhopal, Madhya Pradesh</w:t>
            </w:r>
            <w:r w:rsidRPr="00D668B7" w:rsidR="00120C9E">
              <w:rPr>
                <w:rFonts w:cs="Calibri"/>
                <w:sz w:val="21"/>
                <w:szCs w:val="21"/>
              </w:rPr>
              <w:t xml:space="preserve">                                                    </w:t>
            </w:r>
            <w:r w:rsidRPr="00D668B7">
              <w:rPr>
                <w:rFonts w:cs="Calibri"/>
                <w:sz w:val="21"/>
                <w:szCs w:val="21"/>
              </w:rPr>
              <w:t xml:space="preserve">Percentage </w:t>
            </w:r>
            <w:r w:rsidRPr="00D668B7" w:rsidR="00977424">
              <w:rPr>
                <w:rFonts w:cs="Calibri"/>
                <w:sz w:val="21"/>
                <w:szCs w:val="21"/>
              </w:rPr>
              <w:t>79.5</w:t>
            </w:r>
            <w:r w:rsidRPr="00D668B7">
              <w:rPr>
                <w:rFonts w:cs="Calibri"/>
                <w:sz w:val="21"/>
                <w:szCs w:val="21"/>
              </w:rPr>
              <w:t>%</w:t>
            </w:r>
          </w:p>
          <w:p w:rsidR="0075394D" w:rsidRPr="00D668B7" w:rsidP="005D60C4" w14:paraId="674D6E9A" w14:textId="77777777">
            <w:pPr>
              <w:spacing w:after="0" w:line="240" w:lineRule="auto"/>
              <w:rPr>
                <w:b/>
                <w:bCs/>
                <w:sz w:val="21"/>
                <w:szCs w:val="21"/>
              </w:rPr>
            </w:pPr>
          </w:p>
          <w:p w:rsidR="005D60C4" w:rsidRPr="00D668B7" w:rsidP="005D60C4" w14:paraId="209909A0" w14:textId="2E236107">
            <w:pPr>
              <w:spacing w:after="0" w:line="240" w:lineRule="auto"/>
              <w:rPr>
                <w:rFonts w:cs="Calibri"/>
                <w:color w:val="000000"/>
                <w:sz w:val="21"/>
                <w:szCs w:val="21"/>
              </w:rPr>
            </w:pPr>
            <w:r w:rsidRPr="00D668B7">
              <w:rPr>
                <w:b/>
                <w:bCs/>
                <w:sz w:val="21"/>
                <w:szCs w:val="21"/>
              </w:rPr>
              <w:t xml:space="preserve">Intermediate Examination                                                                                      </w:t>
            </w:r>
            <w:r w:rsidRPr="00D668B7" w:rsidR="00C80F00">
              <w:rPr>
                <w:b/>
                <w:bCs/>
                <w:sz w:val="21"/>
                <w:szCs w:val="21"/>
              </w:rPr>
              <w:t xml:space="preserve">  </w:t>
            </w:r>
            <w:r w:rsidRPr="00D668B7" w:rsidR="00571ECF">
              <w:rPr>
                <w:b/>
                <w:bCs/>
                <w:sz w:val="21"/>
                <w:szCs w:val="21"/>
              </w:rPr>
              <w:t xml:space="preserve">     </w:t>
            </w:r>
            <w:r w:rsidRPr="00D668B7">
              <w:rPr>
                <w:rFonts w:cs="Calibri"/>
                <w:color w:val="000000"/>
                <w:sz w:val="21"/>
                <w:szCs w:val="21"/>
              </w:rPr>
              <w:t>JUN</w:t>
            </w:r>
            <w:r w:rsidRPr="00D668B7" w:rsidR="00C110E7">
              <w:rPr>
                <w:rFonts w:cs="Calibri"/>
                <w:color w:val="000000"/>
                <w:sz w:val="21"/>
                <w:szCs w:val="21"/>
              </w:rPr>
              <w:t xml:space="preserve"> </w:t>
            </w:r>
            <w:r w:rsidRPr="00D668B7">
              <w:rPr>
                <w:rFonts w:cs="Calibri"/>
                <w:color w:val="000000"/>
                <w:sz w:val="21"/>
                <w:szCs w:val="21"/>
              </w:rPr>
              <w:t>201</w:t>
            </w:r>
            <w:r w:rsidRPr="00D668B7" w:rsidR="006532C8">
              <w:rPr>
                <w:rFonts w:cs="Calibri"/>
                <w:color w:val="000000"/>
                <w:sz w:val="21"/>
                <w:szCs w:val="21"/>
              </w:rPr>
              <w:t>2</w:t>
            </w:r>
          </w:p>
          <w:p w:rsidR="00D35076" w:rsidRPr="00D668B7" w:rsidP="00D35076" w14:paraId="36E8AD7A" w14:textId="3D8184FF">
            <w:pPr>
              <w:spacing w:after="0" w:line="240" w:lineRule="auto"/>
              <w:rPr>
                <w:rFonts w:cs="Calibri"/>
                <w:sz w:val="21"/>
                <w:szCs w:val="21"/>
              </w:rPr>
            </w:pPr>
            <w:r w:rsidRPr="00D668B7">
              <w:rPr>
                <w:rFonts w:cs="Calibri"/>
                <w:b/>
                <w:sz w:val="21"/>
                <w:szCs w:val="21"/>
              </w:rPr>
              <w:t>SSR School</w:t>
            </w:r>
            <w:r w:rsidRPr="00D668B7" w:rsidR="00371993">
              <w:rPr>
                <w:rFonts w:cs="Calibri"/>
                <w:b/>
                <w:sz w:val="21"/>
                <w:szCs w:val="21"/>
              </w:rPr>
              <w:t xml:space="preserve">, </w:t>
            </w:r>
            <w:r w:rsidRPr="00D668B7" w:rsidR="00371993">
              <w:rPr>
                <w:rFonts w:cs="Calibri"/>
                <w:sz w:val="21"/>
                <w:szCs w:val="21"/>
              </w:rPr>
              <w:t>Madhya Pradesh</w:t>
            </w:r>
            <w:r w:rsidRPr="00D668B7" w:rsidR="00371993">
              <w:rPr>
                <w:rFonts w:cs="Calibri"/>
                <w:b/>
                <w:sz w:val="21"/>
                <w:szCs w:val="21"/>
              </w:rPr>
              <w:t xml:space="preserve">                                                                                         </w:t>
            </w:r>
            <w:r w:rsidRPr="00D668B7">
              <w:rPr>
                <w:rFonts w:cs="Calibri"/>
                <w:sz w:val="21"/>
                <w:szCs w:val="21"/>
              </w:rPr>
              <w:t xml:space="preserve">Percentage </w:t>
            </w:r>
            <w:r w:rsidRPr="00D668B7" w:rsidR="00977424">
              <w:rPr>
                <w:rFonts w:cs="Calibri"/>
                <w:sz w:val="21"/>
                <w:szCs w:val="21"/>
              </w:rPr>
              <w:t>81</w:t>
            </w:r>
            <w:r w:rsidRPr="00D668B7">
              <w:rPr>
                <w:rFonts w:cs="Calibri"/>
                <w:sz w:val="21"/>
                <w:szCs w:val="21"/>
              </w:rPr>
              <w:t>%</w:t>
            </w:r>
          </w:p>
          <w:p w:rsidR="0075394D" w:rsidRPr="00D668B7" w:rsidP="006532C8" w14:paraId="1753ECED" w14:textId="77777777">
            <w:pPr>
              <w:spacing w:after="0" w:line="240" w:lineRule="auto"/>
              <w:rPr>
                <w:b/>
                <w:bCs/>
                <w:sz w:val="21"/>
                <w:szCs w:val="21"/>
              </w:rPr>
            </w:pPr>
          </w:p>
          <w:p w:rsidR="002827B9" w:rsidP="002744FA" w14:paraId="0F083878" w14:textId="77777777">
            <w:pPr>
              <w:spacing w:after="0" w:line="240" w:lineRule="auto"/>
              <w:rPr>
                <w:rFonts w:cs="Calibri"/>
                <w:color w:val="000000"/>
                <w:sz w:val="21"/>
                <w:szCs w:val="21"/>
              </w:rPr>
            </w:pPr>
            <w:r w:rsidRPr="00D668B7">
              <w:rPr>
                <w:b/>
                <w:bCs/>
                <w:sz w:val="21"/>
                <w:szCs w:val="21"/>
              </w:rPr>
              <w:t xml:space="preserve">High School Examination                                                                                        </w:t>
            </w:r>
            <w:r w:rsidRPr="00D668B7" w:rsidR="00571ECF">
              <w:rPr>
                <w:b/>
                <w:bCs/>
                <w:sz w:val="21"/>
                <w:szCs w:val="21"/>
              </w:rPr>
              <w:t xml:space="preserve">        </w:t>
            </w:r>
            <w:r w:rsidRPr="00D668B7" w:rsidR="00E606EA">
              <w:rPr>
                <w:rFonts w:cs="Calibri"/>
                <w:color w:val="000000"/>
                <w:sz w:val="21"/>
                <w:szCs w:val="21"/>
              </w:rPr>
              <w:t>JUN</w:t>
            </w:r>
            <w:r w:rsidRPr="00D668B7" w:rsidR="00C110E7">
              <w:rPr>
                <w:rFonts w:cs="Calibri"/>
                <w:color w:val="000000"/>
                <w:sz w:val="21"/>
                <w:szCs w:val="21"/>
              </w:rPr>
              <w:t xml:space="preserve"> </w:t>
            </w:r>
            <w:r w:rsidRPr="00D668B7" w:rsidR="00E606EA">
              <w:rPr>
                <w:rFonts w:cs="Calibri"/>
                <w:color w:val="000000"/>
                <w:sz w:val="21"/>
                <w:szCs w:val="21"/>
              </w:rPr>
              <w:t>20</w:t>
            </w:r>
            <w:r w:rsidRPr="00D668B7" w:rsidR="006532C8">
              <w:rPr>
                <w:rFonts w:cs="Calibri"/>
                <w:color w:val="000000"/>
                <w:sz w:val="21"/>
                <w:szCs w:val="21"/>
              </w:rPr>
              <w:t>10</w:t>
            </w:r>
            <w:r w:rsidRPr="00D668B7" w:rsidR="004D340C">
              <w:rPr>
                <w:rFonts w:cs="Calibri"/>
                <w:color w:val="000000"/>
                <w:sz w:val="21"/>
                <w:szCs w:val="21"/>
              </w:rPr>
              <w:t xml:space="preserve">  </w:t>
            </w:r>
          </w:p>
          <w:p w:rsidR="00A747DF" w:rsidRPr="00D668B7" w:rsidP="002744FA" w14:paraId="7F866DD6" w14:textId="6E17BE98">
            <w:pPr>
              <w:spacing w:after="0" w:line="240" w:lineRule="auto"/>
              <w:rPr>
                <w:rFonts w:cs="Calibri"/>
                <w:sz w:val="21"/>
                <w:szCs w:val="21"/>
              </w:rPr>
            </w:pPr>
            <w:r w:rsidRPr="00D668B7">
              <w:rPr>
                <w:rFonts w:cs="Calibri"/>
                <w:b/>
                <w:sz w:val="21"/>
                <w:szCs w:val="21"/>
              </w:rPr>
              <w:t>SSR School</w:t>
            </w:r>
            <w:r w:rsidRPr="00D668B7" w:rsidR="00371993">
              <w:rPr>
                <w:rFonts w:cs="Calibri"/>
                <w:b/>
                <w:sz w:val="21"/>
                <w:szCs w:val="21"/>
              </w:rPr>
              <w:t>,</w:t>
            </w:r>
            <w:r w:rsidRPr="00D668B7" w:rsidR="00371993">
              <w:rPr>
                <w:rFonts w:cs="Calibri"/>
                <w:sz w:val="21"/>
                <w:szCs w:val="21"/>
              </w:rPr>
              <w:t xml:space="preserve"> Madhya Pradesh                                                                                         </w:t>
            </w:r>
            <w:r w:rsidRPr="00D668B7" w:rsidR="00D35076">
              <w:rPr>
                <w:rFonts w:cs="Calibri"/>
                <w:sz w:val="21"/>
                <w:szCs w:val="21"/>
              </w:rPr>
              <w:t xml:space="preserve">Percentage </w:t>
            </w:r>
            <w:r w:rsidRPr="00D668B7" w:rsidR="006532C8">
              <w:rPr>
                <w:rFonts w:cs="Calibri"/>
                <w:sz w:val="21"/>
                <w:szCs w:val="21"/>
              </w:rPr>
              <w:t>72</w:t>
            </w:r>
            <w:r w:rsidRPr="00D668B7" w:rsidR="00D35076">
              <w:rPr>
                <w:rFonts w:cs="Calibri"/>
                <w:sz w:val="21"/>
                <w:szCs w:val="21"/>
              </w:rPr>
              <w:t>%</w:t>
            </w:r>
          </w:p>
          <w:p w:rsidR="00D668B7" w:rsidP="00C2569F" w14:paraId="733B7F2A" w14:textId="77777777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</w:p>
          <w:p w:rsidR="00D668B7" w:rsidP="00C2569F" w14:paraId="72F9566D" w14:textId="77777777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</w:p>
          <w:p w:rsidR="00D668B7" w:rsidP="00C2569F" w14:paraId="5160EBEA" w14:textId="77777777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1"/>
                <w:szCs w:val="21"/>
              </w:rPr>
            </w:pPr>
          </w:p>
          <w:p w:rsidR="00811BDD" w:rsidRPr="00D668B7" w:rsidP="00C2569F" w14:paraId="6330A4E0" w14:textId="6275844A">
            <w:pPr>
              <w:pBdr>
                <w:bottom w:val="single" w:sz="4" w:space="1" w:color="808080"/>
              </w:pBdr>
              <w:spacing w:after="0" w:line="240" w:lineRule="auto"/>
              <w:rPr>
                <w:rFonts w:cs="Calibri"/>
                <w:b/>
                <w:sz w:val="28"/>
                <w:szCs w:val="28"/>
              </w:rPr>
            </w:pPr>
            <w:r w:rsidRPr="00D668B7">
              <w:rPr>
                <w:rFonts w:cs="Calibri"/>
                <w:b/>
                <w:sz w:val="28"/>
                <w:szCs w:val="28"/>
              </w:rPr>
              <w:t>PROJECTS</w:t>
            </w:r>
          </w:p>
          <w:p w:rsidR="002827B9" w:rsidRPr="002827B9" w:rsidP="002827B9" w14:paraId="724310FD" w14:textId="77777777">
            <w:pPr>
              <w:spacing w:after="0"/>
              <w:rPr>
                <w:rFonts w:cs="Calibri"/>
                <w:b/>
                <w:bCs/>
                <w:sz w:val="24"/>
                <w:szCs w:val="24"/>
              </w:rPr>
            </w:pPr>
            <w:r w:rsidRPr="002827B9">
              <w:rPr>
                <w:rFonts w:cs="Calibri"/>
                <w:b/>
                <w:bCs/>
                <w:sz w:val="24"/>
                <w:szCs w:val="24"/>
              </w:rPr>
              <w:t>Denied Claims Processing using UiPath Agentic Automation</w:t>
            </w:r>
          </w:p>
          <w:p w:rsidR="002827B9" w:rsidRPr="002827B9" w:rsidP="002827B9" w14:paraId="11EF9F24" w14:textId="77777777">
            <w:pPr>
              <w:spacing w:after="0"/>
              <w:rPr>
                <w:rFonts w:cs="Calibri"/>
                <w:sz w:val="21"/>
                <w:szCs w:val="21"/>
              </w:rPr>
            </w:pPr>
            <w:r w:rsidRPr="002827B9">
              <w:rPr>
                <w:rFonts w:cs="Calibri"/>
                <w:sz w:val="21"/>
                <w:szCs w:val="21"/>
              </w:rPr>
              <w:t>Developed an end-to-end automated solution for processing denied insurance claims using UiPath Agentic Automation. The system efficiently analyze &amp; categorizes denial reasons to identify root cause, applies remedial actions, complete necessary forms to submit appeals, and tracks responses while ensuring seamless integration with Health Records and payer portals.</w:t>
            </w:r>
          </w:p>
          <w:p w:rsidR="002827B9" w:rsidRPr="002827B9" w:rsidP="002827B9" w14:paraId="30B8EAD7" w14:textId="77777777">
            <w:pPr>
              <w:spacing w:after="0"/>
              <w:rPr>
                <w:rFonts w:cs="Calibri"/>
                <w:b/>
                <w:bCs/>
                <w:sz w:val="21"/>
                <w:szCs w:val="21"/>
              </w:rPr>
            </w:pPr>
            <w:r w:rsidRPr="002827B9">
              <w:rPr>
                <w:rFonts w:cs="Calibri"/>
                <w:b/>
                <w:bCs/>
                <w:sz w:val="21"/>
                <w:szCs w:val="21"/>
              </w:rPr>
              <w:t>Tools: Agent Builder, Maestro, Robots, Context Grounding, HILP, API, AgenticAI</w:t>
            </w:r>
          </w:p>
          <w:p w:rsidR="002827B9" w:rsidRPr="002827B9" w:rsidP="002827B9" w14:paraId="41160DE0" w14:textId="77777777">
            <w:pPr>
              <w:spacing w:after="0"/>
              <w:rPr>
                <w:rFonts w:cs="Calibri"/>
                <w:sz w:val="21"/>
                <w:szCs w:val="21"/>
              </w:rPr>
            </w:pPr>
          </w:p>
          <w:p w:rsidR="002827B9" w:rsidRPr="002827B9" w:rsidP="002827B9" w14:paraId="061F2711" w14:textId="77777777">
            <w:pPr>
              <w:spacing w:after="0"/>
              <w:rPr>
                <w:rFonts w:cs="Calibri"/>
                <w:b/>
                <w:bCs/>
                <w:sz w:val="24"/>
                <w:szCs w:val="24"/>
              </w:rPr>
            </w:pPr>
            <w:r w:rsidRPr="002827B9">
              <w:rPr>
                <w:rFonts w:cs="Calibri"/>
                <w:b/>
                <w:bCs/>
                <w:sz w:val="24"/>
                <w:szCs w:val="24"/>
              </w:rPr>
              <w:t>Case Triage (Appeals &amp; Grievance) Management using UiPath Agentic Automation</w:t>
            </w:r>
          </w:p>
          <w:p w:rsidR="002827B9" w:rsidRPr="002827B9" w:rsidP="002827B9" w14:paraId="742A5EBC" w14:textId="44590EB6">
            <w:pPr>
              <w:spacing w:after="0"/>
              <w:rPr>
                <w:rFonts w:cs="Calibri"/>
                <w:sz w:val="21"/>
                <w:szCs w:val="21"/>
              </w:rPr>
            </w:pPr>
            <w:r w:rsidRPr="002827B9">
              <w:rPr>
                <w:rFonts w:cs="Calibri"/>
                <w:sz w:val="21"/>
                <w:szCs w:val="21"/>
              </w:rPr>
              <w:t>Designed and implemented an end-to-end automated solution for handling cases of Appeals &amp; Grievances. The system captures requests from multiple channels (emails, portals, scanned/fax docs), extracts case details using Document Understanding, classifies and routes cases via AI agents, summarizes medical records, and generates acknowledgment/final determination letters. Integrated Human-in-the-Loop (Action Center) for complex cases, ensuring compliance with CMS</w:t>
            </w:r>
          </w:p>
          <w:p w:rsidR="002827B9" w:rsidRPr="002827B9" w:rsidP="002827B9" w14:paraId="18814EE8" w14:textId="77777777">
            <w:pPr>
              <w:spacing w:after="0"/>
              <w:rPr>
                <w:rFonts w:cs="Calibri"/>
                <w:b/>
                <w:bCs/>
                <w:sz w:val="21"/>
                <w:szCs w:val="21"/>
              </w:rPr>
            </w:pPr>
            <w:r w:rsidRPr="002827B9">
              <w:rPr>
                <w:rFonts w:cs="Calibri"/>
                <w:b/>
                <w:bCs/>
                <w:sz w:val="21"/>
                <w:szCs w:val="21"/>
              </w:rPr>
              <w:t>Tools: Agent Builder, Maestro, Robots, Context Grounding, HILP, API, AgenticAI</w:t>
            </w:r>
          </w:p>
          <w:p w:rsidR="002827B9" w:rsidRPr="002827B9" w:rsidP="002827B9" w14:paraId="33BCD075" w14:textId="77777777">
            <w:pPr>
              <w:spacing w:after="0"/>
              <w:rPr>
                <w:rFonts w:cs="Calibri"/>
                <w:sz w:val="21"/>
                <w:szCs w:val="21"/>
              </w:rPr>
            </w:pPr>
          </w:p>
          <w:p w:rsidR="002827B9" w:rsidRPr="002827B9" w:rsidP="002827B9" w14:paraId="6D95D87D" w14:textId="77777777">
            <w:pPr>
              <w:spacing w:after="0"/>
              <w:rPr>
                <w:rFonts w:cs="Calibri"/>
                <w:b/>
                <w:bCs/>
                <w:sz w:val="24"/>
                <w:szCs w:val="24"/>
              </w:rPr>
            </w:pPr>
            <w:r w:rsidRPr="002827B9">
              <w:rPr>
                <w:rFonts w:cs="Calibri"/>
                <w:b/>
                <w:bCs/>
                <w:sz w:val="24"/>
                <w:szCs w:val="24"/>
              </w:rPr>
              <w:t>Payment Failure Processing Automation with Agentic Workflow</w:t>
            </w:r>
          </w:p>
          <w:p w:rsidR="002827B9" w:rsidRPr="002827B9" w:rsidP="002827B9" w14:paraId="289F3843" w14:textId="77777777">
            <w:pPr>
              <w:spacing w:after="0"/>
              <w:rPr>
                <w:rFonts w:cs="Calibri"/>
                <w:sz w:val="21"/>
                <w:szCs w:val="21"/>
              </w:rPr>
            </w:pPr>
            <w:r w:rsidRPr="002827B9">
              <w:rPr>
                <w:rFonts w:cs="Calibri"/>
                <w:sz w:val="21"/>
                <w:szCs w:val="21"/>
              </w:rPr>
              <w:t>Designed and implemented an agentic workflow to automate the resolution of payment failures, integrating AI-driven agents and RPA bots to streamline payment failure investigation, contact customers by an auto-text/auto-call, resolution, and payment retries. The solution reduced manual intervention while enhancing accuracy and efficiency.</w:t>
            </w:r>
          </w:p>
          <w:p w:rsidR="002827B9" w:rsidRPr="002827B9" w:rsidP="002827B9" w14:paraId="7F3E17C3" w14:textId="77777777">
            <w:pPr>
              <w:spacing w:after="0"/>
              <w:rPr>
                <w:rFonts w:cs="Calibri"/>
                <w:b/>
                <w:bCs/>
                <w:sz w:val="21"/>
                <w:szCs w:val="21"/>
              </w:rPr>
            </w:pPr>
            <w:r w:rsidRPr="002827B9">
              <w:rPr>
                <w:rFonts w:cs="Calibri"/>
                <w:b/>
                <w:bCs/>
                <w:sz w:val="21"/>
                <w:szCs w:val="21"/>
              </w:rPr>
              <w:t>Tools: Agent Builder, Context Grounding, HILP, API, AgenticAI, Auto-call, Auto-Text, Salesforce</w:t>
            </w:r>
          </w:p>
          <w:p w:rsidR="002827B9" w:rsidRPr="002827B9" w:rsidP="002827B9" w14:paraId="0C22813D" w14:textId="77777777">
            <w:pPr>
              <w:spacing w:after="0"/>
              <w:rPr>
                <w:rFonts w:cs="Calibri"/>
                <w:sz w:val="21"/>
                <w:szCs w:val="21"/>
              </w:rPr>
            </w:pPr>
          </w:p>
          <w:p w:rsidR="002827B9" w:rsidRPr="002827B9" w:rsidP="002827B9" w14:paraId="22C4BC21" w14:textId="77777777">
            <w:pPr>
              <w:spacing w:after="0"/>
              <w:rPr>
                <w:rFonts w:cs="Calibri"/>
                <w:b/>
                <w:bCs/>
                <w:sz w:val="24"/>
                <w:szCs w:val="24"/>
              </w:rPr>
            </w:pPr>
            <w:r w:rsidRPr="002827B9">
              <w:rPr>
                <w:rFonts w:cs="Calibri"/>
                <w:b/>
                <w:bCs/>
                <w:sz w:val="24"/>
                <w:szCs w:val="24"/>
              </w:rPr>
              <w:t>Travel Management Automation using Autopilot for Everyone</w:t>
            </w:r>
          </w:p>
          <w:p w:rsidR="002827B9" w:rsidRPr="002827B9" w:rsidP="002827B9" w14:paraId="707215F4" w14:textId="77777777">
            <w:pPr>
              <w:spacing w:after="0"/>
              <w:rPr>
                <w:rFonts w:cs="Calibri"/>
                <w:sz w:val="21"/>
                <w:szCs w:val="21"/>
              </w:rPr>
            </w:pPr>
            <w:r w:rsidRPr="002827B9">
              <w:rPr>
                <w:rFonts w:cs="Calibri"/>
                <w:sz w:val="21"/>
                <w:szCs w:val="21"/>
              </w:rPr>
              <w:t>Developed an intelligent travel management solution using Autopilot for Everyone to automate end-to-end for travel plan, expense tracking, and itinerary management. The system streamlined travel requests, approvals, and reimbursements while ensuring policy compliance and real-time updates.</w:t>
            </w:r>
          </w:p>
          <w:p w:rsidR="002827B9" w:rsidRPr="002827B9" w:rsidP="002827B9" w14:paraId="63C114EB" w14:textId="77777777">
            <w:pPr>
              <w:spacing w:after="0"/>
              <w:rPr>
                <w:rFonts w:cs="Calibri"/>
                <w:b/>
                <w:bCs/>
                <w:sz w:val="21"/>
                <w:szCs w:val="21"/>
              </w:rPr>
            </w:pPr>
            <w:r w:rsidRPr="002827B9">
              <w:rPr>
                <w:rFonts w:cs="Calibri"/>
                <w:b/>
                <w:bCs/>
                <w:sz w:val="21"/>
                <w:szCs w:val="21"/>
              </w:rPr>
              <w:t>Tools: Autopilot, LLM, Context Grounding, API Integration, IDP, OCR, Servicenow</w:t>
            </w:r>
          </w:p>
          <w:p w:rsidR="002827B9" w:rsidRPr="002827B9" w:rsidP="002827B9" w14:paraId="014C6F24" w14:textId="77777777">
            <w:pPr>
              <w:spacing w:after="0"/>
              <w:rPr>
                <w:rFonts w:cs="Calibri"/>
                <w:sz w:val="21"/>
                <w:szCs w:val="21"/>
              </w:rPr>
            </w:pPr>
          </w:p>
          <w:p w:rsidR="002827B9" w:rsidRPr="002827B9" w:rsidP="002827B9" w14:paraId="6C505D8A" w14:textId="77777777">
            <w:pPr>
              <w:spacing w:after="0"/>
              <w:rPr>
                <w:rFonts w:cs="Calibri"/>
                <w:b/>
                <w:bCs/>
                <w:sz w:val="24"/>
                <w:szCs w:val="24"/>
              </w:rPr>
            </w:pPr>
            <w:r w:rsidRPr="002827B9">
              <w:rPr>
                <w:rFonts w:cs="Calibri"/>
                <w:b/>
                <w:bCs/>
                <w:sz w:val="24"/>
                <w:szCs w:val="24"/>
              </w:rPr>
              <w:t>Automated SAP Testing with UiPath Test Manager &amp; Autopilot</w:t>
            </w:r>
          </w:p>
          <w:p w:rsidR="002827B9" w:rsidRPr="002827B9" w:rsidP="002827B9" w14:paraId="62217071" w14:textId="77777777">
            <w:pPr>
              <w:spacing w:after="0"/>
              <w:rPr>
                <w:rFonts w:cs="Calibri"/>
                <w:sz w:val="21"/>
                <w:szCs w:val="21"/>
              </w:rPr>
            </w:pPr>
            <w:r w:rsidRPr="002827B9">
              <w:rPr>
                <w:rFonts w:cs="Calibri"/>
                <w:sz w:val="21"/>
                <w:szCs w:val="21"/>
              </w:rPr>
              <w:t>Developed an end-to-end test automation framework using UiPath Test Manager and Autopilot for SAP testing. The solution enabled seamless test case management, execution, and defect tracking while leveraging AI-driven automation for test case generation and maintenance.</w:t>
            </w:r>
          </w:p>
          <w:p w:rsidR="002827B9" w:rsidRPr="002827B9" w:rsidP="002827B9" w14:paraId="37E3876D" w14:textId="77777777">
            <w:pPr>
              <w:spacing w:after="0"/>
              <w:rPr>
                <w:rFonts w:cs="Calibri"/>
                <w:b/>
                <w:bCs/>
                <w:sz w:val="21"/>
                <w:szCs w:val="21"/>
              </w:rPr>
            </w:pPr>
            <w:r w:rsidRPr="002827B9">
              <w:rPr>
                <w:rFonts w:cs="Calibri"/>
                <w:b/>
                <w:bCs/>
                <w:sz w:val="21"/>
                <w:szCs w:val="21"/>
              </w:rPr>
              <w:t>Tools: Test Suite, Autopilot for Tester, SAP, API</w:t>
            </w:r>
          </w:p>
          <w:p w:rsidR="002827B9" w:rsidRPr="002827B9" w:rsidP="002827B9" w14:paraId="2ECF3B6A" w14:textId="77777777">
            <w:pPr>
              <w:spacing w:after="0"/>
              <w:rPr>
                <w:rFonts w:cs="Calibri"/>
                <w:sz w:val="21"/>
                <w:szCs w:val="21"/>
              </w:rPr>
            </w:pPr>
          </w:p>
          <w:p w:rsidR="002827B9" w:rsidRPr="002827B9" w:rsidP="002827B9" w14:paraId="5F270AAD" w14:textId="77777777">
            <w:pPr>
              <w:spacing w:after="0"/>
              <w:rPr>
                <w:rFonts w:cs="Calibri"/>
                <w:b/>
                <w:bCs/>
                <w:sz w:val="24"/>
                <w:szCs w:val="24"/>
              </w:rPr>
            </w:pPr>
            <w:r w:rsidRPr="002827B9">
              <w:rPr>
                <w:rFonts w:cs="Calibri"/>
                <w:b/>
                <w:bCs/>
                <w:sz w:val="24"/>
                <w:szCs w:val="24"/>
              </w:rPr>
              <w:t>GenAI-Powered Intelligent Document Processing (IDP)</w:t>
            </w:r>
          </w:p>
          <w:p w:rsidR="002827B9" w:rsidRPr="002827B9" w:rsidP="002827B9" w14:paraId="77D17F63" w14:textId="77777777">
            <w:pPr>
              <w:spacing w:after="0"/>
              <w:rPr>
                <w:rFonts w:cs="Calibri"/>
                <w:sz w:val="21"/>
                <w:szCs w:val="21"/>
              </w:rPr>
            </w:pPr>
            <w:r w:rsidRPr="002827B9">
              <w:rPr>
                <w:rFonts w:cs="Calibri"/>
                <w:sz w:val="21"/>
                <w:szCs w:val="21"/>
              </w:rPr>
              <w:t>Developed a GenAI-powered Intelligent Document Processing (IDP) solution to automate the extraction and processing of high-volume, varied document types. The solution leverages AI-based OCR, classification, and validation workflows to enhance accuracy and efficiency while integrating seamlessly with enterprise applications like SAP and Salesforce.</w:t>
            </w:r>
          </w:p>
          <w:p w:rsidR="002827B9" w:rsidRPr="002827B9" w:rsidP="002827B9" w14:paraId="3B10F26D" w14:textId="77777777">
            <w:pPr>
              <w:spacing w:after="0"/>
              <w:rPr>
                <w:rFonts w:cs="Calibri"/>
                <w:b/>
                <w:bCs/>
                <w:sz w:val="21"/>
                <w:szCs w:val="21"/>
              </w:rPr>
            </w:pPr>
            <w:r w:rsidRPr="002827B9">
              <w:rPr>
                <w:rFonts w:cs="Calibri"/>
                <w:b/>
                <w:bCs/>
                <w:sz w:val="21"/>
                <w:szCs w:val="21"/>
              </w:rPr>
              <w:t>Tools: Document Understanding, Generative Extractor, OCR, API Integration</w:t>
            </w:r>
          </w:p>
          <w:p w:rsidR="002827B9" w:rsidRPr="002827B9" w:rsidP="002827B9" w14:paraId="14310403" w14:textId="77777777">
            <w:pPr>
              <w:spacing w:after="0"/>
              <w:rPr>
                <w:rFonts w:cs="Calibri"/>
                <w:sz w:val="21"/>
                <w:szCs w:val="21"/>
              </w:rPr>
            </w:pPr>
          </w:p>
          <w:p w:rsidR="002827B9" w:rsidRPr="002827B9" w:rsidP="002827B9" w14:paraId="37739459" w14:textId="77777777">
            <w:pPr>
              <w:spacing w:after="0"/>
              <w:rPr>
                <w:rFonts w:cs="Calibri"/>
                <w:b/>
                <w:bCs/>
                <w:sz w:val="24"/>
                <w:szCs w:val="24"/>
              </w:rPr>
            </w:pPr>
            <w:r w:rsidRPr="002827B9">
              <w:rPr>
                <w:rFonts w:cs="Calibri"/>
                <w:b/>
                <w:bCs/>
                <w:sz w:val="24"/>
                <w:szCs w:val="24"/>
              </w:rPr>
              <w:t>AI-Powered Self-Healing Bots for UiPath Automation</w:t>
            </w:r>
          </w:p>
          <w:p w:rsidR="002827B9" w:rsidRPr="002827B9" w:rsidP="002827B9" w14:paraId="680EE914" w14:textId="77777777">
            <w:pPr>
              <w:spacing w:after="0"/>
              <w:rPr>
                <w:rFonts w:cs="Calibri"/>
                <w:sz w:val="21"/>
                <w:szCs w:val="21"/>
              </w:rPr>
            </w:pPr>
            <w:r w:rsidRPr="002827B9">
              <w:rPr>
                <w:rFonts w:cs="Calibri"/>
                <w:sz w:val="21"/>
                <w:szCs w:val="21"/>
              </w:rPr>
              <w:t>Developed self-healing bots using AI-powered automation across UiPath Robots, Orchestrator, and Studio to reduce downtime and enhance efficiency. It enables real-time detection and resolution of automation failures caused by UI changes, application updates, or unexpected interface changes.</w:t>
            </w:r>
          </w:p>
          <w:p w:rsidR="002827B9" w:rsidRPr="002827B9" w:rsidP="002827B9" w14:paraId="1F10A0CC" w14:textId="77777777">
            <w:pPr>
              <w:spacing w:after="0"/>
              <w:rPr>
                <w:rFonts w:cs="Calibri"/>
                <w:b/>
                <w:bCs/>
                <w:sz w:val="21"/>
                <w:szCs w:val="21"/>
              </w:rPr>
            </w:pPr>
            <w:r w:rsidRPr="002827B9">
              <w:rPr>
                <w:rFonts w:cs="Calibri"/>
                <w:b/>
                <w:bCs/>
                <w:sz w:val="21"/>
                <w:szCs w:val="21"/>
              </w:rPr>
              <w:t>Tools: Self-Healing Bot, Ui Automation</w:t>
            </w:r>
          </w:p>
          <w:p w:rsidR="002827B9" w:rsidRPr="002827B9" w:rsidP="002827B9" w14:paraId="5BF5879A" w14:textId="77777777">
            <w:pPr>
              <w:spacing w:after="0"/>
              <w:rPr>
                <w:rFonts w:cs="Calibri"/>
                <w:sz w:val="21"/>
                <w:szCs w:val="21"/>
              </w:rPr>
            </w:pPr>
          </w:p>
          <w:p w:rsidR="002827B9" w:rsidRPr="002827B9" w:rsidP="002827B9" w14:paraId="75600272" w14:textId="77777777">
            <w:pPr>
              <w:spacing w:after="0"/>
              <w:rPr>
                <w:rFonts w:cs="Calibri"/>
                <w:b/>
                <w:bCs/>
                <w:sz w:val="24"/>
                <w:szCs w:val="24"/>
              </w:rPr>
            </w:pPr>
            <w:r w:rsidRPr="002827B9">
              <w:rPr>
                <w:rFonts w:cs="Calibri"/>
                <w:b/>
                <w:bCs/>
                <w:sz w:val="24"/>
                <w:szCs w:val="24"/>
              </w:rPr>
              <w:t>Face Recognition &amp; Comparison</w:t>
            </w:r>
          </w:p>
          <w:p w:rsidR="002827B9" w:rsidRPr="002827B9" w:rsidP="002827B9" w14:paraId="7F4AD801" w14:textId="77777777">
            <w:pPr>
              <w:spacing w:after="0"/>
              <w:rPr>
                <w:rFonts w:cs="Calibri"/>
                <w:sz w:val="21"/>
                <w:szCs w:val="21"/>
              </w:rPr>
            </w:pPr>
            <w:r w:rsidRPr="002827B9">
              <w:rPr>
                <w:rFonts w:cs="Calibri"/>
                <w:sz w:val="21"/>
                <w:szCs w:val="21"/>
              </w:rPr>
              <w:t>This Bot involves comparing two or more facial images to determine if they belong to the same person and matching a human face from a digital image against a database of known faces.</w:t>
            </w:r>
          </w:p>
          <w:p w:rsidR="00D9784F" w:rsidRPr="00D9784F" w:rsidP="002827B9" w14:paraId="13B19E08" w14:textId="2379A185">
            <w:pPr>
              <w:spacing w:after="0"/>
              <w:rPr>
                <w:rFonts w:cs="Calibri"/>
                <w:sz w:val="21"/>
                <w:szCs w:val="21"/>
              </w:rPr>
            </w:pPr>
            <w:r w:rsidRPr="002827B9">
              <w:rPr>
                <w:rFonts w:cs="Calibri"/>
                <w:b/>
                <w:bCs/>
                <w:sz w:val="24"/>
                <w:szCs w:val="24"/>
              </w:rPr>
              <w:t>PO Creation</w:t>
            </w:r>
            <w:r w:rsidRPr="002827B9">
              <w:rPr>
                <w:rFonts w:cs="Calibri"/>
                <w:sz w:val="21"/>
                <w:szCs w:val="21"/>
              </w:rPr>
              <w:t xml:space="preserve"> This project deals ERP, Database and SharePoint application. Bot will extract the required data from SharePoint. Data from the SharePoint List is inserted into RPA Database and QAD</w:t>
            </w:r>
            <w:r>
              <w:rPr>
                <w:rFonts w:cs="Calibri"/>
                <w:sz w:val="21"/>
                <w:szCs w:val="21"/>
              </w:rPr>
              <w:t>.</w:t>
            </w:r>
          </w:p>
        </w:tc>
        <w:tc>
          <w:tcPr>
            <w:tcW w:w="2389" w:type="dxa"/>
            <w:shd w:val="clear" w:color="auto" w:fill="F2F2F2"/>
          </w:tcPr>
          <w:p w:rsidR="007B4431" w:rsidRPr="00CC4069" w:rsidP="006837EF" w14:paraId="200864F6" w14:textId="77777777">
            <w:pPr>
              <w:spacing w:after="0" w:line="240" w:lineRule="auto"/>
              <w:ind w:left="-18" w:firstLine="18"/>
              <w:rPr>
                <w:rFonts w:cs="Calibri"/>
              </w:rPr>
            </w:pPr>
          </w:p>
          <w:p w:rsidR="003E592F" w:rsidP="007E612D" w14:paraId="7D15F2DA" w14:textId="77777777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:rsidR="00A17C51" w:rsidP="007E612D" w14:paraId="4E128BF5" w14:textId="77777777">
            <w:pPr>
              <w:spacing w:after="0" w:line="240" w:lineRule="auto"/>
              <w:rPr>
                <w:rFonts w:cs="Calibri"/>
                <w:b/>
                <w:szCs w:val="20"/>
              </w:rPr>
            </w:pPr>
            <w:r>
              <w:rPr>
                <w:rFonts w:cs="Calibri"/>
                <w:b/>
                <w:szCs w:val="20"/>
              </w:rPr>
              <w:t>Tools Expertise</w:t>
            </w:r>
            <w:r w:rsidR="003E592F">
              <w:rPr>
                <w:rFonts w:cs="Calibri"/>
                <w:b/>
                <w:szCs w:val="20"/>
              </w:rPr>
              <w:t>:</w:t>
            </w:r>
          </w:p>
          <w:p w:rsidR="00D41601" w:rsidRPr="005A65A7" w:rsidP="007E612D" w14:paraId="2FCF9137" w14:textId="77777777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:rsidR="00162AB0" w:rsidRPr="00016CAA" w:rsidP="00D41601" w14:paraId="7D2D3F9B" w14:textId="77777777">
            <w:pPr>
              <w:spacing w:after="0" w:line="240" w:lineRule="auto"/>
              <w:rPr>
                <w:rFonts w:cs="Calibri"/>
                <w:b/>
                <w:szCs w:val="20"/>
              </w:rPr>
            </w:pPr>
            <w:r w:rsidRPr="00016CAA">
              <w:rPr>
                <w:rFonts w:cs="Calibri"/>
                <w:b/>
                <w:szCs w:val="20"/>
              </w:rPr>
              <w:t xml:space="preserve">UiPath Platform &amp; </w:t>
            </w:r>
          </w:p>
          <w:p w:rsidR="00D41601" w:rsidRPr="00016CAA" w:rsidP="00D41601" w14:paraId="5870C1D3" w14:textId="54E55651">
            <w:pPr>
              <w:spacing w:after="0" w:line="240" w:lineRule="auto"/>
              <w:rPr>
                <w:rFonts w:cs="Calibri"/>
                <w:b/>
                <w:szCs w:val="20"/>
              </w:rPr>
            </w:pPr>
            <w:r w:rsidRPr="00016CAA">
              <w:rPr>
                <w:rFonts w:cs="Calibri"/>
                <w:b/>
                <w:szCs w:val="20"/>
              </w:rPr>
              <w:t>RPA Tools</w:t>
            </w:r>
          </w:p>
          <w:p w:rsidR="00D41601" w:rsidRPr="00016CAA" w:rsidP="00C750E4" w14:paraId="78C8B15D" w14:textId="77777777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UiPath Studio</w:t>
            </w:r>
          </w:p>
          <w:p w:rsidR="00C97DE8" w:rsidRPr="00016CAA" w:rsidP="00C750E4" w14:paraId="563C93CE" w14:textId="2DDD8234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Web Studio</w:t>
            </w:r>
          </w:p>
          <w:p w:rsidR="00D41601" w:rsidRPr="00016CAA" w:rsidP="00C750E4" w14:paraId="46492456" w14:textId="77777777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Orchestrator</w:t>
            </w:r>
          </w:p>
          <w:p w:rsidR="00D41601" w:rsidRPr="00016CAA" w:rsidP="00C750E4" w14:paraId="7F03D247" w14:textId="5A451078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Document</w:t>
            </w:r>
            <w:r w:rsidRPr="00016CAA" w:rsidR="00162AB0">
              <w:rPr>
                <w:rFonts w:cs="Calibri"/>
                <w:bCs/>
                <w:sz w:val="20"/>
                <w:szCs w:val="20"/>
                <w:lang w:val="en-IN"/>
              </w:rPr>
              <w:t xml:space="preserve"> </w:t>
            </w: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Understanding</w:t>
            </w:r>
          </w:p>
          <w:p w:rsidR="00D41601" w:rsidRPr="00016CAA" w:rsidP="00C750E4" w14:paraId="50A6E23B" w14:textId="77777777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Action Center</w:t>
            </w:r>
          </w:p>
          <w:p w:rsidR="00D41601" w:rsidRPr="00016CAA" w:rsidP="00C750E4" w14:paraId="2D41D5C4" w14:textId="77777777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AI Center</w:t>
            </w:r>
          </w:p>
          <w:p w:rsidR="00D41601" w:rsidRPr="00016CAA" w:rsidP="00C750E4" w14:paraId="51B27BFF" w14:textId="77777777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UiPath Apps</w:t>
            </w:r>
          </w:p>
          <w:p w:rsidR="00D41601" w:rsidRPr="00016CAA" w:rsidP="00C750E4" w14:paraId="474BBD87" w14:textId="77777777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Insights</w:t>
            </w:r>
          </w:p>
          <w:p w:rsidR="00D41601" w:rsidRPr="00016CAA" w:rsidP="00C750E4" w14:paraId="3FB2C05B" w14:textId="77777777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Task Mining</w:t>
            </w:r>
          </w:p>
          <w:p w:rsidR="00D41601" w:rsidP="00C750E4" w14:paraId="478A3481" w14:textId="77777777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Task Capture</w:t>
            </w:r>
          </w:p>
          <w:p w:rsidR="00A64254" w:rsidP="00C750E4" w14:paraId="45F742B5" w14:textId="425ACC57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>
              <w:rPr>
                <w:rFonts w:cs="Calibri"/>
                <w:bCs/>
                <w:sz w:val="20"/>
                <w:szCs w:val="20"/>
                <w:lang w:val="en-IN"/>
              </w:rPr>
              <w:t>Process Mining</w:t>
            </w:r>
          </w:p>
          <w:p w:rsidR="00A64254" w:rsidRPr="00016CAA" w:rsidP="00C750E4" w14:paraId="21E1014B" w14:textId="583355C8">
            <w:pPr>
              <w:numPr>
                <w:ilvl w:val="0"/>
                <w:numId w:val="24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>
              <w:rPr>
                <w:rFonts w:cs="Calibri"/>
                <w:bCs/>
                <w:sz w:val="20"/>
                <w:szCs w:val="20"/>
                <w:lang w:val="en-IN"/>
              </w:rPr>
              <w:t>Test Manager</w:t>
            </w:r>
          </w:p>
          <w:p w:rsidR="00D41601" w:rsidRPr="00D41601" w:rsidP="00162AB0" w14:paraId="262F8A98" w14:textId="77777777">
            <w:pPr>
              <w:spacing w:after="0" w:line="240" w:lineRule="auto"/>
              <w:ind w:left="720"/>
              <w:rPr>
                <w:rFonts w:cs="Calibri"/>
                <w:bCs/>
                <w:szCs w:val="20"/>
                <w:lang w:val="en-IN"/>
              </w:rPr>
            </w:pPr>
          </w:p>
          <w:p w:rsidR="00D41601" w:rsidRPr="00D41601" w:rsidP="00D41601" w14:paraId="1C0D23B7" w14:textId="3317618A">
            <w:pPr>
              <w:spacing w:after="0" w:line="240" w:lineRule="auto"/>
              <w:rPr>
                <w:rFonts w:cs="Calibri"/>
                <w:b/>
                <w:bCs/>
                <w:szCs w:val="20"/>
                <w:lang w:val="en-IN"/>
              </w:rPr>
            </w:pPr>
            <w:r w:rsidRPr="00D41601">
              <w:rPr>
                <w:rFonts w:cs="Calibri"/>
                <w:b/>
                <w:bCs/>
                <w:szCs w:val="20"/>
                <w:lang w:val="en-IN"/>
              </w:rPr>
              <w:t>Agentic &amp; Intelligent Automation</w:t>
            </w:r>
          </w:p>
          <w:p w:rsidR="00D41601" w:rsidRPr="00016CAA" w:rsidP="00C750E4" w14:paraId="3F1FD7B5" w14:textId="77777777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Agentic Automation</w:t>
            </w:r>
          </w:p>
          <w:p w:rsidR="00D41601" w:rsidRPr="00016CAA" w:rsidP="00C750E4" w14:paraId="43A30562" w14:textId="77777777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Autopilot for Everyone</w:t>
            </w:r>
          </w:p>
          <w:p w:rsidR="00D41601" w:rsidRPr="00016CAA" w:rsidP="00C750E4" w14:paraId="60125724" w14:textId="77777777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Autopilot for Tester</w:t>
            </w:r>
          </w:p>
          <w:p w:rsidR="00D41601" w:rsidRPr="00016CAA" w:rsidP="00C750E4" w14:paraId="3AA5F86A" w14:textId="77777777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Agents</w:t>
            </w:r>
          </w:p>
          <w:p w:rsidR="00D41601" w:rsidRPr="00016CAA" w:rsidP="00C750E4" w14:paraId="0C37C969" w14:textId="77777777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Maestro</w:t>
            </w:r>
          </w:p>
          <w:p w:rsidR="00575F82" w:rsidRPr="00016CAA" w:rsidP="00C750E4" w14:paraId="3A0F71EF" w14:textId="22ECFBAD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Context Grounding</w:t>
            </w:r>
          </w:p>
          <w:p w:rsidR="00575F82" w:rsidRPr="00016CAA" w:rsidP="00C750E4" w14:paraId="5F09FDBB" w14:textId="38CB95A6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GenAI</w:t>
            </w:r>
          </w:p>
          <w:p w:rsidR="00575F82" w:rsidRPr="00016CAA" w:rsidP="00C750E4" w14:paraId="21220D48" w14:textId="598D94D6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IDP</w:t>
            </w:r>
          </w:p>
          <w:p w:rsidR="004D340C" w:rsidRPr="00AE1AA5" w:rsidP="00AE1AA5" w14:paraId="1E839285" w14:textId="526284E5">
            <w:pPr>
              <w:numPr>
                <w:ilvl w:val="0"/>
                <w:numId w:val="25"/>
              </w:numPr>
              <w:spacing w:after="0" w:line="240" w:lineRule="auto"/>
              <w:rPr>
                <w:rFonts w:cs="Calibri"/>
                <w:bCs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Self-Healing Robots</w:t>
            </w:r>
          </w:p>
          <w:p w:rsidR="004D340C" w:rsidRPr="00D41601" w:rsidP="004D340C" w14:paraId="4A53167A" w14:textId="77777777">
            <w:pPr>
              <w:spacing w:after="0" w:line="240" w:lineRule="auto"/>
              <w:ind w:left="360"/>
              <w:rPr>
                <w:rFonts w:cs="Calibri"/>
                <w:bCs/>
                <w:szCs w:val="20"/>
                <w:lang w:val="en-IN"/>
              </w:rPr>
            </w:pPr>
          </w:p>
          <w:p w:rsidR="00D41601" w:rsidP="00D41601" w14:paraId="00FF2BBD" w14:textId="181740B2">
            <w:pPr>
              <w:spacing w:after="0" w:line="240" w:lineRule="auto"/>
              <w:rPr>
                <w:rFonts w:cs="Calibri"/>
                <w:b/>
                <w:bCs/>
                <w:szCs w:val="20"/>
                <w:lang w:val="en-IN"/>
              </w:rPr>
            </w:pPr>
            <w:r w:rsidRPr="00D41601">
              <w:rPr>
                <w:rFonts w:cs="Calibri"/>
                <w:b/>
                <w:bCs/>
                <w:szCs w:val="20"/>
                <w:lang w:val="en-IN"/>
              </w:rPr>
              <w:t>Conversational AI &amp; Chat Interfaces</w:t>
            </w:r>
          </w:p>
          <w:p w:rsidR="00162AB0" w:rsidRPr="00D41601" w:rsidP="00D41601" w14:paraId="13D694D9" w14:textId="77777777">
            <w:pPr>
              <w:spacing w:after="0" w:line="240" w:lineRule="auto"/>
              <w:rPr>
                <w:rFonts w:cs="Calibri"/>
                <w:b/>
                <w:bCs/>
                <w:szCs w:val="20"/>
                <w:lang w:val="en-IN"/>
              </w:rPr>
            </w:pPr>
          </w:p>
          <w:p w:rsidR="00D41601" w:rsidRPr="00016CAA" w:rsidP="00C750E4" w14:paraId="583DA6A2" w14:textId="77777777">
            <w:pPr>
              <w:numPr>
                <w:ilvl w:val="0"/>
                <w:numId w:val="26"/>
              </w:numPr>
              <w:tabs>
                <w:tab w:val="num" w:pos="720"/>
              </w:tabs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UiPath Chatbot</w:t>
            </w:r>
          </w:p>
          <w:p w:rsidR="004D340C" w:rsidRPr="00016CAA" w:rsidP="00C750E4" w14:paraId="33F0B3A6" w14:textId="72C8C0C9">
            <w:pPr>
              <w:numPr>
                <w:ilvl w:val="0"/>
                <w:numId w:val="26"/>
              </w:numPr>
              <w:tabs>
                <w:tab w:val="num" w:pos="720"/>
              </w:tabs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UiPath Assistant</w:t>
            </w:r>
          </w:p>
          <w:p w:rsidR="00D41601" w:rsidP="00C750E4" w14:paraId="502E7ECD" w14:textId="77777777">
            <w:pPr>
              <w:numPr>
                <w:ilvl w:val="0"/>
                <w:numId w:val="26"/>
              </w:numPr>
              <w:tabs>
                <w:tab w:val="num" w:pos="720"/>
              </w:tabs>
              <w:spacing w:after="0" w:line="240" w:lineRule="auto"/>
              <w:rPr>
                <w:rFonts w:cs="Calibri"/>
                <w:bCs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Druid</w:t>
            </w:r>
          </w:p>
          <w:p w:rsidR="00162AB0" w:rsidRPr="00D41601" w:rsidP="004D340C" w14:paraId="32222126" w14:textId="732EBCAE">
            <w:pPr>
              <w:spacing w:after="0" w:line="240" w:lineRule="auto"/>
              <w:rPr>
                <w:rFonts w:cs="Calibri"/>
                <w:bCs/>
                <w:szCs w:val="20"/>
                <w:lang w:val="en-IN"/>
              </w:rPr>
            </w:pPr>
          </w:p>
          <w:p w:rsidR="00D41601" w:rsidP="00D41601" w14:paraId="1516B390" w14:textId="5FC619F8">
            <w:pPr>
              <w:spacing w:after="0" w:line="240" w:lineRule="auto"/>
              <w:rPr>
                <w:rFonts w:cs="Calibri"/>
                <w:b/>
                <w:bCs/>
                <w:szCs w:val="20"/>
                <w:lang w:val="en-IN"/>
              </w:rPr>
            </w:pPr>
            <w:r w:rsidRPr="00D41601">
              <w:rPr>
                <w:rFonts w:cs="Calibri"/>
                <w:b/>
                <w:bCs/>
                <w:szCs w:val="20"/>
                <w:lang w:val="en-IN"/>
              </w:rPr>
              <w:t>Other Automation Platforms</w:t>
            </w:r>
          </w:p>
          <w:p w:rsidR="00162AB0" w:rsidRPr="00D41601" w:rsidP="00D41601" w14:paraId="5F1D3A14" w14:textId="77777777">
            <w:pPr>
              <w:spacing w:after="0" w:line="240" w:lineRule="auto"/>
              <w:rPr>
                <w:rFonts w:cs="Calibri"/>
                <w:b/>
                <w:bCs/>
                <w:szCs w:val="20"/>
                <w:lang w:val="en-IN"/>
              </w:rPr>
            </w:pPr>
          </w:p>
          <w:p w:rsidR="00D41601" w:rsidRPr="00016CAA" w:rsidP="00C750E4" w14:paraId="22F35336" w14:textId="77777777">
            <w:pPr>
              <w:numPr>
                <w:ilvl w:val="0"/>
                <w:numId w:val="27"/>
              </w:numPr>
              <w:tabs>
                <w:tab w:val="num" w:pos="720"/>
              </w:tabs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Automation Anywhere</w:t>
            </w:r>
          </w:p>
          <w:p w:rsidR="00D41601" w:rsidRPr="00016CAA" w:rsidP="00C750E4" w14:paraId="6BCC056C" w14:textId="77777777">
            <w:pPr>
              <w:numPr>
                <w:ilvl w:val="0"/>
                <w:numId w:val="27"/>
              </w:numPr>
              <w:tabs>
                <w:tab w:val="num" w:pos="720"/>
              </w:tabs>
              <w:spacing w:after="0" w:line="240" w:lineRule="auto"/>
              <w:rPr>
                <w:rFonts w:cs="Calibri"/>
                <w:bCs/>
                <w:sz w:val="20"/>
                <w:szCs w:val="20"/>
                <w:lang w:val="en-IN"/>
              </w:rPr>
            </w:pPr>
            <w:r w:rsidRPr="00016CAA">
              <w:rPr>
                <w:rFonts w:cs="Calibri"/>
                <w:bCs/>
                <w:sz w:val="20"/>
                <w:szCs w:val="20"/>
                <w:lang w:val="en-IN"/>
              </w:rPr>
              <w:t>Power Automate</w:t>
            </w:r>
          </w:p>
          <w:p w:rsidR="003B56E1" w:rsidP="007E612D" w14:paraId="06A3DD42" w14:textId="77777777">
            <w:pPr>
              <w:spacing w:after="0" w:line="240" w:lineRule="auto"/>
              <w:rPr>
                <w:rFonts w:cs="Calibri"/>
                <w:szCs w:val="20"/>
              </w:rPr>
            </w:pPr>
          </w:p>
          <w:p w:rsidR="00344CE2" w:rsidRPr="005A65A7" w:rsidP="007E612D" w14:paraId="576BE3AC" w14:textId="77777777">
            <w:pPr>
              <w:spacing w:after="0" w:line="240" w:lineRule="auto"/>
              <w:rPr>
                <w:rFonts w:cs="Calibri"/>
                <w:b/>
                <w:bCs/>
                <w:szCs w:val="20"/>
              </w:rPr>
            </w:pPr>
            <w:r>
              <w:rPr>
                <w:rFonts w:cs="Calibri"/>
                <w:b/>
                <w:bCs/>
                <w:szCs w:val="20"/>
              </w:rPr>
              <w:t>Programming Skills:</w:t>
            </w:r>
          </w:p>
          <w:p w:rsidR="00BF3AD9" w:rsidRPr="00016CAA" w:rsidP="007E612D" w14:paraId="610A2E40" w14:textId="77777777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.NET</w:t>
            </w:r>
          </w:p>
          <w:p w:rsidR="00A3745B" w:rsidP="007E612D" w14:paraId="5010B696" w14:textId="77777777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C#</w:t>
            </w:r>
          </w:p>
          <w:p w:rsidR="00016CAA" w:rsidRPr="00016CAA" w:rsidP="007E612D" w14:paraId="25A9DE31" w14:textId="2C5ACBA3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Python(Basic)</w:t>
            </w:r>
          </w:p>
          <w:p w:rsidR="006532C8" w:rsidRPr="005A65A7" w:rsidP="007E612D" w14:paraId="39AF6E9E" w14:textId="77777777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:rsidR="00BF3AD9" w:rsidRPr="005A65A7" w:rsidP="007E612D" w14:paraId="1A3366B0" w14:textId="77777777">
            <w:pPr>
              <w:spacing w:after="0" w:line="240" w:lineRule="auto"/>
              <w:rPr>
                <w:rFonts w:cs="Calibri"/>
                <w:b/>
                <w:szCs w:val="20"/>
              </w:rPr>
            </w:pPr>
            <w:r w:rsidRPr="005A65A7">
              <w:rPr>
                <w:rFonts w:cs="Calibri"/>
                <w:b/>
                <w:szCs w:val="20"/>
              </w:rPr>
              <w:t>DATABASES</w:t>
            </w:r>
            <w:r w:rsidR="00C80F00">
              <w:rPr>
                <w:rFonts w:cs="Calibri"/>
                <w:b/>
                <w:szCs w:val="20"/>
              </w:rPr>
              <w:t>:</w:t>
            </w:r>
          </w:p>
          <w:p w:rsidR="00BF3AD9" w:rsidRPr="00016CAA" w:rsidP="007E612D" w14:paraId="40F725C2" w14:textId="77777777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SQL SERVER</w:t>
            </w:r>
          </w:p>
          <w:p w:rsidR="000B510E" w:rsidRPr="00016CAA" w:rsidP="007E612D" w14:paraId="647069AD" w14:textId="77777777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My-SQL</w:t>
            </w:r>
          </w:p>
          <w:p w:rsidR="00BF3AD9" w:rsidRPr="00016CAA" w:rsidP="00BF3AD9" w14:paraId="479308C2" w14:textId="77777777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Elasticsearch</w:t>
            </w:r>
          </w:p>
          <w:p w:rsidR="00BF3AD9" w:rsidP="007E612D" w14:paraId="6EC3DE6E" w14:textId="77777777">
            <w:pPr>
              <w:spacing w:after="0" w:line="240" w:lineRule="auto"/>
              <w:rPr>
                <w:rFonts w:cs="Calibri"/>
                <w:szCs w:val="20"/>
              </w:rPr>
            </w:pPr>
          </w:p>
          <w:p w:rsidR="006532C8" w:rsidRPr="005A65A7" w:rsidP="007E612D" w14:paraId="6B3907A3" w14:textId="77777777">
            <w:pPr>
              <w:spacing w:after="0" w:line="240" w:lineRule="auto"/>
              <w:rPr>
                <w:rFonts w:cs="Calibri"/>
                <w:szCs w:val="20"/>
              </w:rPr>
            </w:pPr>
          </w:p>
          <w:p w:rsidR="0070496C" w:rsidP="00E23273" w14:paraId="7F3E5505" w14:textId="77777777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:rsidR="0070496C" w:rsidP="00E23273" w14:paraId="52D63C33" w14:textId="77777777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:rsidR="00E23273" w:rsidP="00E23273" w14:paraId="05E6E4CA" w14:textId="1550ABA9">
            <w:pPr>
              <w:spacing w:after="0" w:line="240" w:lineRule="auto"/>
              <w:rPr>
                <w:rFonts w:cs="Calibri"/>
                <w:b/>
                <w:szCs w:val="20"/>
              </w:rPr>
            </w:pPr>
            <w:r w:rsidRPr="005A65A7">
              <w:rPr>
                <w:rFonts w:cs="Calibri"/>
                <w:b/>
                <w:szCs w:val="20"/>
              </w:rPr>
              <w:t>CERTIFICATION</w:t>
            </w:r>
            <w:r w:rsidR="00440EC4">
              <w:rPr>
                <w:rFonts w:cs="Calibri"/>
                <w:b/>
                <w:szCs w:val="20"/>
              </w:rPr>
              <w:t xml:space="preserve"> &amp; </w:t>
            </w:r>
            <w:r>
              <w:rPr>
                <w:rFonts w:cs="Calibri"/>
                <w:b/>
                <w:szCs w:val="20"/>
              </w:rPr>
              <w:t>TRAININGS</w:t>
            </w:r>
          </w:p>
          <w:p w:rsidR="00AB1BD6" w:rsidP="00E23273" w14:paraId="05E3D481" w14:textId="77777777">
            <w:pPr>
              <w:spacing w:after="0" w:line="240" w:lineRule="auto"/>
              <w:rPr>
                <w:rFonts w:cs="Calibri"/>
                <w:b/>
                <w:szCs w:val="20"/>
              </w:rPr>
            </w:pPr>
          </w:p>
          <w:p w:rsidR="00A64254" w:rsidP="0042216D" w14:paraId="49917648" w14:textId="1107BBC4">
            <w:pPr>
              <w:pStyle w:val="NoSpacing"/>
              <w:rPr>
                <w:rFonts w:cs="Calibri"/>
                <w:sz w:val="20"/>
                <w:szCs w:val="20"/>
              </w:rPr>
            </w:pPr>
            <w:r>
              <w:rPr>
                <w:rFonts w:cs="Calibri"/>
                <w:sz w:val="20"/>
                <w:szCs w:val="20"/>
              </w:rPr>
              <w:t>UiPath Certified Professional Agentic Automation Associate.</w:t>
            </w:r>
          </w:p>
          <w:p w:rsidR="00A64254" w:rsidP="0042216D" w14:paraId="252F723E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42216D" w:rsidRPr="00016CAA" w:rsidP="0042216D" w14:paraId="105C1868" w14:textId="6C737A80">
            <w:pPr>
              <w:pStyle w:val="NoSpacing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(Ui</w:t>
            </w:r>
            <w:r w:rsidRPr="00016CAA" w:rsidR="002B2650">
              <w:rPr>
                <w:rFonts w:cs="Calibri"/>
                <w:sz w:val="20"/>
                <w:szCs w:val="20"/>
              </w:rPr>
              <w:t>ARD</w:t>
            </w:r>
            <w:r w:rsidRPr="00016CAA">
              <w:rPr>
                <w:rFonts w:cs="Calibri"/>
                <w:sz w:val="20"/>
                <w:szCs w:val="20"/>
              </w:rPr>
              <w:t xml:space="preserve">) </w:t>
            </w:r>
            <w:r w:rsidRPr="00016CAA" w:rsidR="00E128F9">
              <w:rPr>
                <w:rFonts w:cs="Calibri"/>
                <w:sz w:val="20"/>
                <w:szCs w:val="20"/>
              </w:rPr>
              <w:t>UiPath</w:t>
            </w:r>
            <w:r w:rsidRPr="00016CAA" w:rsidR="00C578C3">
              <w:rPr>
                <w:rFonts w:cs="Calibri"/>
                <w:sz w:val="20"/>
                <w:szCs w:val="20"/>
              </w:rPr>
              <w:t xml:space="preserve"> Advanced </w:t>
            </w:r>
            <w:r w:rsidRPr="00016CAA" w:rsidR="002B2650">
              <w:rPr>
                <w:rFonts w:cs="Calibri"/>
                <w:sz w:val="20"/>
                <w:szCs w:val="20"/>
              </w:rPr>
              <w:t>RPA Developer v1.0</w:t>
            </w:r>
            <w:r w:rsidRPr="00016CAA">
              <w:rPr>
                <w:rFonts w:cs="Calibri"/>
                <w:sz w:val="20"/>
                <w:szCs w:val="20"/>
              </w:rPr>
              <w:t xml:space="preserve">. </w:t>
            </w:r>
          </w:p>
          <w:p w:rsidR="00B97FBB" w:rsidRPr="00016CAA" w:rsidP="0042216D" w14:paraId="4B805665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850C67" w:rsidRPr="00016CAA" w:rsidP="00850C67" w14:paraId="76E8D0B7" w14:textId="77777777">
            <w:pPr>
              <w:pStyle w:val="NoSpacing"/>
              <w:rPr>
                <w:sz w:val="20"/>
                <w:szCs w:val="20"/>
              </w:rPr>
            </w:pPr>
            <w:r w:rsidRPr="00016CAA">
              <w:rPr>
                <w:sz w:val="20"/>
                <w:szCs w:val="20"/>
              </w:rPr>
              <w:t>UiPath Certified in RPA Solution Architect.</w:t>
            </w:r>
          </w:p>
          <w:p w:rsidR="00850C67" w:rsidRPr="00016CAA" w:rsidP="0042216D" w14:paraId="7BDA0B1A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AE1AA5" w:rsidRPr="00016CAA" w:rsidP="0042216D" w14:paraId="53B7F557" w14:textId="1A99C52F">
            <w:pPr>
              <w:pStyle w:val="NoSpacing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 xml:space="preserve">UiPath </w:t>
            </w:r>
            <w:r w:rsidRPr="00016CAA" w:rsidR="00A64254">
              <w:rPr>
                <w:rFonts w:cs="Calibri"/>
                <w:sz w:val="20"/>
                <w:szCs w:val="20"/>
              </w:rPr>
              <w:t>Maestro</w:t>
            </w:r>
            <w:r w:rsidRPr="00016CAA">
              <w:rPr>
                <w:rFonts w:cs="Calibri"/>
                <w:sz w:val="20"/>
                <w:szCs w:val="20"/>
              </w:rPr>
              <w:t xml:space="preserve"> Certification.</w:t>
            </w:r>
          </w:p>
          <w:p w:rsidR="00AE1AA5" w:rsidRPr="00016CAA" w:rsidP="0042216D" w14:paraId="71FA98EF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B97FBB" w:rsidRPr="00016CAA" w:rsidP="0042216D" w14:paraId="4D4E6112" w14:textId="24729D3A">
            <w:pPr>
              <w:pStyle w:val="NoSpacing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UiPath Agent Builder technical overview for Partners</w:t>
            </w:r>
            <w:r w:rsidRPr="00016CAA" w:rsidR="0090474D">
              <w:rPr>
                <w:rFonts w:cs="Calibri"/>
                <w:sz w:val="20"/>
                <w:szCs w:val="20"/>
              </w:rPr>
              <w:t>.</w:t>
            </w:r>
          </w:p>
          <w:p w:rsidR="00B97FBB" w:rsidRPr="00016CAA" w:rsidP="0042216D" w14:paraId="54F98451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B97FBB" w:rsidRPr="00016CAA" w:rsidP="0042216D" w14:paraId="13210EDC" w14:textId="5C0680A7">
            <w:pPr>
              <w:pStyle w:val="NoSpacing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Selling and positioning agentic automation for Partners</w:t>
            </w:r>
            <w:r w:rsidRPr="00016CAA" w:rsidR="0090474D">
              <w:rPr>
                <w:rFonts w:cs="Calibri"/>
                <w:sz w:val="20"/>
                <w:szCs w:val="20"/>
              </w:rPr>
              <w:t>.</w:t>
            </w:r>
          </w:p>
          <w:p w:rsidR="00B97FBB" w:rsidRPr="00016CAA" w:rsidP="0042216D" w14:paraId="47E5D881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B97FBB" w:rsidRPr="00016CAA" w:rsidP="0042216D" w14:paraId="08C35741" w14:textId="0082648F">
            <w:pPr>
              <w:pStyle w:val="NoSpacing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Positioning agentic orchestration for Partners</w:t>
            </w:r>
            <w:r w:rsidRPr="00016CAA" w:rsidR="0090474D">
              <w:rPr>
                <w:rFonts w:cs="Calibri"/>
                <w:sz w:val="20"/>
                <w:szCs w:val="20"/>
              </w:rPr>
              <w:t>.</w:t>
            </w:r>
          </w:p>
          <w:p w:rsidR="00B97FBB" w:rsidRPr="00016CAA" w:rsidP="0042216D" w14:paraId="3A1311FD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B97FBB" w:rsidRPr="00016CAA" w:rsidP="0042216D" w14:paraId="5DD31842" w14:textId="255865EB">
            <w:pPr>
              <w:pStyle w:val="NoSpacing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Selling and positioning Autopilot for Everyone</w:t>
            </w:r>
            <w:r w:rsidRPr="00016CAA" w:rsidR="0090474D">
              <w:rPr>
                <w:rFonts w:cs="Calibri"/>
                <w:sz w:val="20"/>
                <w:szCs w:val="20"/>
              </w:rPr>
              <w:t>.</w:t>
            </w:r>
          </w:p>
          <w:p w:rsidR="0090474D" w:rsidRPr="00016CAA" w:rsidP="0042216D" w14:paraId="723C2B84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90474D" w:rsidRPr="00016CAA" w:rsidP="0042216D" w14:paraId="038BD398" w14:textId="4B4AA30A">
            <w:pPr>
              <w:pStyle w:val="NoSpacing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Autopilot for Tester Testing.</w:t>
            </w:r>
          </w:p>
          <w:p w:rsidR="0042216D" w:rsidRPr="00016CAA" w:rsidP="00E23273" w14:paraId="38210275" w14:textId="77777777">
            <w:pPr>
              <w:spacing w:after="0" w:line="240" w:lineRule="auto"/>
              <w:rPr>
                <w:rFonts w:cs="Calibri"/>
                <w:b/>
                <w:sz w:val="20"/>
                <w:szCs w:val="20"/>
              </w:rPr>
            </w:pPr>
          </w:p>
          <w:p w:rsidR="00A26A24" w:rsidRPr="00016CAA" w:rsidP="00906590" w14:paraId="0DF8D523" w14:textId="0EAC10BF">
            <w:pPr>
              <w:pStyle w:val="NoSpacing"/>
              <w:rPr>
                <w:sz w:val="20"/>
                <w:szCs w:val="20"/>
              </w:rPr>
            </w:pPr>
            <w:r w:rsidRPr="00016CAA">
              <w:rPr>
                <w:sz w:val="20"/>
                <w:szCs w:val="20"/>
              </w:rPr>
              <w:t>UiPath</w:t>
            </w:r>
            <w:r w:rsidRPr="00016CAA">
              <w:rPr>
                <w:sz w:val="20"/>
                <w:szCs w:val="20"/>
              </w:rPr>
              <w:t xml:space="preserve"> certified in </w:t>
            </w:r>
            <w:r w:rsidRPr="00016CAA">
              <w:rPr>
                <w:sz w:val="20"/>
                <w:szCs w:val="20"/>
              </w:rPr>
              <w:t>orchestrator</w:t>
            </w:r>
            <w:r w:rsidRPr="00016CAA" w:rsidR="00310E00">
              <w:rPr>
                <w:sz w:val="20"/>
                <w:szCs w:val="20"/>
              </w:rPr>
              <w:t xml:space="preserve"> course. </w:t>
            </w:r>
          </w:p>
          <w:p w:rsidR="00011C81" w:rsidRPr="00016CAA" w:rsidP="00906590" w14:paraId="1E15597D" w14:textId="77777777">
            <w:pPr>
              <w:pStyle w:val="NoSpacing"/>
              <w:rPr>
                <w:sz w:val="20"/>
                <w:szCs w:val="20"/>
              </w:rPr>
            </w:pPr>
          </w:p>
          <w:p w:rsidR="00011C81" w:rsidRPr="00016CAA" w:rsidP="00906590" w14:paraId="3416C59C" w14:textId="4BC37A48">
            <w:pPr>
              <w:pStyle w:val="NoSpacing"/>
              <w:rPr>
                <w:sz w:val="20"/>
                <w:szCs w:val="20"/>
              </w:rPr>
            </w:pPr>
            <w:r w:rsidRPr="00016CAA">
              <w:rPr>
                <w:sz w:val="20"/>
                <w:szCs w:val="20"/>
              </w:rPr>
              <w:t>U</w:t>
            </w:r>
            <w:r w:rsidRPr="00016CAA" w:rsidR="00D41601">
              <w:rPr>
                <w:sz w:val="20"/>
                <w:szCs w:val="20"/>
              </w:rPr>
              <w:t>i</w:t>
            </w:r>
            <w:r w:rsidRPr="00016CAA">
              <w:rPr>
                <w:sz w:val="20"/>
                <w:szCs w:val="20"/>
              </w:rPr>
              <w:t xml:space="preserve">Path </w:t>
            </w:r>
            <w:r w:rsidRPr="00016CAA" w:rsidR="00C578C3">
              <w:rPr>
                <w:sz w:val="20"/>
                <w:szCs w:val="20"/>
              </w:rPr>
              <w:t xml:space="preserve">Certified </w:t>
            </w:r>
            <w:r w:rsidRPr="00016CAA" w:rsidR="00E128F9">
              <w:rPr>
                <w:sz w:val="20"/>
                <w:szCs w:val="20"/>
              </w:rPr>
              <w:t>in RPA</w:t>
            </w:r>
            <w:r w:rsidRPr="00016CAA" w:rsidR="00C578C3">
              <w:rPr>
                <w:sz w:val="20"/>
                <w:szCs w:val="20"/>
              </w:rPr>
              <w:t xml:space="preserve"> </w:t>
            </w:r>
            <w:r w:rsidRPr="00016CAA" w:rsidR="00E128F9">
              <w:rPr>
                <w:sz w:val="20"/>
                <w:szCs w:val="20"/>
              </w:rPr>
              <w:t>Infrastructure.</w:t>
            </w:r>
          </w:p>
          <w:p w:rsidR="00C578C3" w:rsidRPr="00016CAA" w:rsidP="00906590" w14:paraId="7900DCF6" w14:textId="77777777">
            <w:pPr>
              <w:pStyle w:val="NoSpacing"/>
              <w:rPr>
                <w:sz w:val="20"/>
                <w:szCs w:val="20"/>
              </w:rPr>
            </w:pPr>
          </w:p>
          <w:p w:rsidR="003B00C8" w:rsidRPr="00016CAA" w:rsidP="00906590" w14:paraId="3129D542" w14:textId="1E3E64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16CAA">
              <w:rPr>
                <w:sz w:val="20"/>
                <w:szCs w:val="20"/>
              </w:rPr>
              <w:t>Automation</w:t>
            </w:r>
            <w:r w:rsidRPr="00016CAA">
              <w:rPr>
                <w:b/>
                <w:bCs/>
                <w:sz w:val="20"/>
                <w:szCs w:val="20"/>
              </w:rPr>
              <w:t> </w:t>
            </w:r>
            <w:r w:rsidRPr="00016CAA">
              <w:rPr>
                <w:sz w:val="20"/>
                <w:szCs w:val="20"/>
              </w:rPr>
              <w:t>Anywhere</w:t>
            </w:r>
            <w:r w:rsidRPr="00016CAA">
              <w:rPr>
                <w:b/>
                <w:bCs/>
                <w:sz w:val="20"/>
                <w:szCs w:val="20"/>
              </w:rPr>
              <w:t> </w:t>
            </w:r>
            <w:r w:rsidRPr="00016CAA">
              <w:rPr>
                <w:bCs/>
                <w:sz w:val="20"/>
                <w:szCs w:val="20"/>
              </w:rPr>
              <w:t>Certified Advanced RPA Professional (V11.0)</w:t>
            </w:r>
            <w:r w:rsidRPr="00016CAA" w:rsidR="00D41601">
              <w:rPr>
                <w:b/>
                <w:bCs/>
                <w:sz w:val="20"/>
                <w:szCs w:val="20"/>
              </w:rPr>
              <w:t>.</w:t>
            </w:r>
          </w:p>
          <w:p w:rsidR="004D340C" w:rsidRPr="00016CAA" w:rsidP="00906590" w14:paraId="149AE8A5" w14:textId="77777777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4D340C" w:rsidRPr="00016CAA" w:rsidP="00906590" w14:paraId="27C60750" w14:textId="095DA498">
            <w:pPr>
              <w:pStyle w:val="NoSpacing"/>
              <w:rPr>
                <w:bCs/>
                <w:sz w:val="20"/>
                <w:szCs w:val="20"/>
              </w:rPr>
            </w:pPr>
            <w:r w:rsidRPr="00016CAA">
              <w:rPr>
                <w:bCs/>
                <w:sz w:val="20"/>
                <w:szCs w:val="20"/>
              </w:rPr>
              <w:t>Pinnacle Awards from Netlink</w:t>
            </w:r>
            <w:r w:rsidRPr="00016CAA" w:rsidR="0090474D">
              <w:rPr>
                <w:bCs/>
                <w:sz w:val="20"/>
                <w:szCs w:val="20"/>
              </w:rPr>
              <w:t>.</w:t>
            </w:r>
          </w:p>
          <w:p w:rsidR="004D340C" w:rsidP="00D41601" w14:paraId="6618FA56" w14:textId="77777777">
            <w:pPr>
              <w:pStyle w:val="NoSpacing"/>
            </w:pPr>
          </w:p>
          <w:p w:rsidR="004D340C" w:rsidRPr="00016CAA" w:rsidP="00016CAA" w14:paraId="66862036" w14:textId="56E1739D">
            <w:pPr>
              <w:spacing w:after="0" w:line="240" w:lineRule="auto"/>
              <w:rPr>
                <w:rFonts w:cs="Calibri"/>
                <w:b/>
                <w:szCs w:val="20"/>
              </w:rPr>
            </w:pPr>
            <w:r w:rsidRPr="00016CAA">
              <w:rPr>
                <w:rFonts w:cs="Calibri"/>
                <w:b/>
                <w:szCs w:val="20"/>
              </w:rPr>
              <w:t>ACTIVITIES &amp; AWARDS</w:t>
            </w:r>
          </w:p>
          <w:p w:rsidR="00016CAA" w:rsidP="00016CAA" w14:paraId="644EDF7F" w14:textId="77777777">
            <w:pPr>
              <w:spacing w:after="0" w:line="240" w:lineRule="auto"/>
              <w:rPr>
                <w:rFonts w:cs="Calibri"/>
                <w:b/>
              </w:rPr>
            </w:pPr>
          </w:p>
          <w:p w:rsidR="00016CAA" w:rsidRPr="00016CAA" w:rsidP="00016CAA" w14:paraId="512F088F" w14:textId="7D87F855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b/>
                <w:sz w:val="20"/>
                <w:szCs w:val="20"/>
              </w:rPr>
              <w:t>“Certificate of Appreciation”</w:t>
            </w:r>
            <w:r w:rsidRPr="00016CAA">
              <w:rPr>
                <w:rFonts w:cs="Calibri"/>
                <w:sz w:val="20"/>
                <w:szCs w:val="20"/>
              </w:rPr>
              <w:t xml:space="preserve"> From CTS, Tec Mahindra &amp; Netlink for the work in the field of RPA.</w:t>
            </w:r>
          </w:p>
          <w:p w:rsidR="00016CAA" w:rsidRPr="00016CAA" w:rsidP="00016CAA" w14:paraId="0EF699E9" w14:textId="77777777">
            <w:pPr>
              <w:spacing w:after="0" w:line="240" w:lineRule="auto"/>
              <w:rPr>
                <w:rFonts w:cs="Calibri"/>
                <w:sz w:val="20"/>
                <w:szCs w:val="20"/>
              </w:rPr>
            </w:pPr>
          </w:p>
          <w:p w:rsidR="00016CAA" w:rsidP="00016CAA" w14:paraId="4DF2C7D3" w14:textId="70BB0FD7">
            <w:pPr>
              <w:pStyle w:val="NoSpacing"/>
              <w:rPr>
                <w:rFonts w:cs="Calibri"/>
                <w:sz w:val="20"/>
                <w:szCs w:val="20"/>
              </w:rPr>
            </w:pPr>
            <w:r w:rsidRPr="00016CAA">
              <w:rPr>
                <w:rFonts w:cs="Calibri"/>
                <w:sz w:val="20"/>
                <w:szCs w:val="20"/>
              </w:rPr>
              <w:t>Provided training to more than 30 Employees in RPA UiPath. Active member of POSH.</w:t>
            </w:r>
          </w:p>
          <w:p w:rsidR="00016CAA" w:rsidP="00016CAA" w14:paraId="7C6CF848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016CAA" w:rsidP="00016CAA" w14:paraId="246AD750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016CAA" w:rsidP="00016CAA" w14:paraId="01E51BA2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016CAA" w:rsidP="00016CAA" w14:paraId="1CE14A9D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016CAA" w:rsidP="00016CAA" w14:paraId="11365F10" w14:textId="77777777">
            <w:pPr>
              <w:pStyle w:val="NoSpacing"/>
              <w:rPr>
                <w:rFonts w:cs="Calibri"/>
                <w:sz w:val="20"/>
                <w:szCs w:val="20"/>
              </w:rPr>
            </w:pPr>
          </w:p>
          <w:p w:rsidR="00016CAA" w:rsidRPr="00016CAA" w:rsidP="00016CAA" w14:paraId="1EACDB14" w14:textId="33D875E6">
            <w:pPr>
              <w:pStyle w:val="NoSpacing"/>
              <w:rPr>
                <w:rFonts w:cs="Calibri"/>
                <w:sz w:val="20"/>
                <w:szCs w:val="20"/>
              </w:rPr>
            </w:pPr>
          </w:p>
        </w:tc>
      </w:tr>
    </w:tbl>
    <w:p w:rsidR="007E612D" w:rsidRPr="00CC4069" w:rsidP="00CF6A82" w14:paraId="5F59290B" w14:textId="601DCCB9">
      <w:pPr>
        <w:rPr>
          <w:rFonts w:cs="Calibri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7"/>
          </v:shape>
        </w:pict>
      </w:r>
    </w:p>
    <w:sectPr w:rsidSect="00B108F9">
      <w:pgSz w:w="11907" w:h="16839" w:code="9"/>
      <w:pgMar w:top="270" w:right="720" w:bottom="9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965D3A"/>
    <w:multiLevelType w:val="hybridMultilevel"/>
    <w:tmpl w:val="80EE9002"/>
    <w:lvl w:ilvl="0">
      <w:start w:val="1"/>
      <w:numFmt w:val="bullet"/>
      <w:lvlText w:val="•"/>
      <w:lvlJc w:val="left"/>
      <w:pPr>
        <w:tabs>
          <w:tab w:val="num" w:pos="-7997"/>
        </w:tabs>
        <w:ind w:left="-7997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-7277"/>
        </w:tabs>
        <w:ind w:left="-7277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-6557"/>
        </w:tabs>
        <w:ind w:left="-6557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-5837"/>
        </w:tabs>
        <w:ind w:left="-5837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-5117"/>
        </w:tabs>
        <w:ind w:left="-5117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-4397"/>
        </w:tabs>
        <w:ind w:left="-4397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-3677"/>
        </w:tabs>
        <w:ind w:left="-3677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-2957"/>
        </w:tabs>
        <w:ind w:left="-2957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-2237"/>
        </w:tabs>
        <w:ind w:left="-2237" w:hanging="360"/>
      </w:pPr>
      <w:rPr>
        <w:rFonts w:ascii="Arial" w:hAnsi="Arial" w:hint="default"/>
      </w:rPr>
    </w:lvl>
  </w:abstractNum>
  <w:abstractNum w:abstractNumId="1">
    <w:nsid w:val="08F84B5A"/>
    <w:multiLevelType w:val="multilevel"/>
    <w:tmpl w:val="0E70495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E6B2F"/>
    <w:multiLevelType w:val="multilevel"/>
    <w:tmpl w:val="93CEB7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AF09B1"/>
    <w:multiLevelType w:val="multilevel"/>
    <w:tmpl w:val="EF8699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17F6897"/>
    <w:multiLevelType w:val="hybridMultilevel"/>
    <w:tmpl w:val="7BA00C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3D419A"/>
    <w:multiLevelType w:val="multilevel"/>
    <w:tmpl w:val="C44E78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E5648E6"/>
    <w:multiLevelType w:val="hybridMultilevel"/>
    <w:tmpl w:val="B4303A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357F79F7"/>
    <w:multiLevelType w:val="multilevel"/>
    <w:tmpl w:val="A7387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35FC54A0"/>
    <w:multiLevelType w:val="hybridMultilevel"/>
    <w:tmpl w:val="827E98B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915A94"/>
    <w:multiLevelType w:val="multilevel"/>
    <w:tmpl w:val="B08C9474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C391508"/>
    <w:multiLevelType w:val="multilevel"/>
    <w:tmpl w:val="0106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8D5834"/>
    <w:multiLevelType w:val="multilevel"/>
    <w:tmpl w:val="82629114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FD6B70"/>
    <w:multiLevelType w:val="hybridMultilevel"/>
    <w:tmpl w:val="CDD4D85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7D1AE1"/>
    <w:multiLevelType w:val="hybridMultilevel"/>
    <w:tmpl w:val="CFC081F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4AF562E8"/>
    <w:multiLevelType w:val="hybridMultilevel"/>
    <w:tmpl w:val="387A293C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4C38489F"/>
    <w:multiLevelType w:val="multilevel"/>
    <w:tmpl w:val="9724B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B44DD1"/>
    <w:multiLevelType w:val="hybridMultilevel"/>
    <w:tmpl w:val="14D2FA8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5D777FB2"/>
    <w:multiLevelType w:val="singleLevel"/>
    <w:tmpl w:val="5D777FB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0"/>
      </w:rPr>
    </w:lvl>
  </w:abstractNum>
  <w:abstractNum w:abstractNumId="18">
    <w:nsid w:val="5F881D20"/>
    <w:multiLevelType w:val="multilevel"/>
    <w:tmpl w:val="7FFA2B4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ED647E6"/>
    <w:multiLevelType w:val="hybridMultilevel"/>
    <w:tmpl w:val="04A823A2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EE34014"/>
    <w:multiLevelType w:val="hybridMultilevel"/>
    <w:tmpl w:val="FD3C6C4A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70B11200"/>
    <w:multiLevelType w:val="hybridMultilevel"/>
    <w:tmpl w:val="759E8DB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026C38"/>
    <w:multiLevelType w:val="multilevel"/>
    <w:tmpl w:val="9724B2D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666711D"/>
    <w:multiLevelType w:val="hybridMultilevel"/>
    <w:tmpl w:val="FF2A9A2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3466F6"/>
    <w:multiLevelType w:val="multilevel"/>
    <w:tmpl w:val="3D6A6B92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9B67F77"/>
    <w:multiLevelType w:val="hybridMultilevel"/>
    <w:tmpl w:val="B04623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E195A2C"/>
    <w:multiLevelType w:val="hybridMultilevel"/>
    <w:tmpl w:val="2BCA637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4"/>
  </w:num>
  <w:num w:numId="3">
    <w:abstractNumId w:val="23"/>
  </w:num>
  <w:num w:numId="4">
    <w:abstractNumId w:val="6"/>
  </w:num>
  <w:num w:numId="5">
    <w:abstractNumId w:val="19"/>
  </w:num>
  <w:num w:numId="6">
    <w:abstractNumId w:val="8"/>
  </w:num>
  <w:num w:numId="7">
    <w:abstractNumId w:val="20"/>
  </w:num>
  <w:num w:numId="8">
    <w:abstractNumId w:val="21"/>
  </w:num>
  <w:num w:numId="9">
    <w:abstractNumId w:val="16"/>
  </w:num>
  <w:num w:numId="10">
    <w:abstractNumId w:val="4"/>
  </w:num>
  <w:num w:numId="11">
    <w:abstractNumId w:val="26"/>
  </w:num>
  <w:num w:numId="12">
    <w:abstractNumId w:val="13"/>
  </w:num>
  <w:num w:numId="13">
    <w:abstractNumId w:val="25"/>
  </w:num>
  <w:num w:numId="14">
    <w:abstractNumId w:val="12"/>
  </w:num>
  <w:num w:numId="15">
    <w:abstractNumId w:val="17"/>
  </w:num>
  <w:num w:numId="16">
    <w:abstractNumId w:val="7"/>
  </w:num>
  <w:num w:numId="17">
    <w:abstractNumId w:val="15"/>
  </w:num>
  <w:num w:numId="18">
    <w:abstractNumId w:val="1"/>
  </w:num>
  <w:num w:numId="19">
    <w:abstractNumId w:val="3"/>
  </w:num>
  <w:num w:numId="20">
    <w:abstractNumId w:val="2"/>
  </w:num>
  <w:num w:numId="21">
    <w:abstractNumId w:val="5"/>
  </w:num>
  <w:num w:numId="22">
    <w:abstractNumId w:val="10"/>
  </w:num>
  <w:num w:numId="23">
    <w:abstractNumId w:val="22"/>
  </w:num>
  <w:num w:numId="24">
    <w:abstractNumId w:val="11"/>
  </w:num>
  <w:num w:numId="25">
    <w:abstractNumId w:val="9"/>
  </w:num>
  <w:num w:numId="26">
    <w:abstractNumId w:val="24"/>
  </w:num>
  <w:num w:numId="2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attachedTemplate r:id="rId1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4943"/>
    <w:rsid w:val="000105EF"/>
    <w:rsid w:val="00011388"/>
    <w:rsid w:val="00011740"/>
    <w:rsid w:val="0001195A"/>
    <w:rsid w:val="00011C81"/>
    <w:rsid w:val="000146C2"/>
    <w:rsid w:val="00016CAA"/>
    <w:rsid w:val="000229DF"/>
    <w:rsid w:val="0002460F"/>
    <w:rsid w:val="00030FB1"/>
    <w:rsid w:val="00031A1F"/>
    <w:rsid w:val="00034DC6"/>
    <w:rsid w:val="00042D6B"/>
    <w:rsid w:val="00044E5F"/>
    <w:rsid w:val="0005445B"/>
    <w:rsid w:val="00057331"/>
    <w:rsid w:val="00064649"/>
    <w:rsid w:val="0006581E"/>
    <w:rsid w:val="00066A81"/>
    <w:rsid w:val="00070F65"/>
    <w:rsid w:val="00072DA7"/>
    <w:rsid w:val="000751A1"/>
    <w:rsid w:val="00075D56"/>
    <w:rsid w:val="00076B04"/>
    <w:rsid w:val="000926CA"/>
    <w:rsid w:val="000975DF"/>
    <w:rsid w:val="00097D1C"/>
    <w:rsid w:val="000A255F"/>
    <w:rsid w:val="000A753D"/>
    <w:rsid w:val="000B03B1"/>
    <w:rsid w:val="000B0C8C"/>
    <w:rsid w:val="000B510E"/>
    <w:rsid w:val="000B58B7"/>
    <w:rsid w:val="000C31A4"/>
    <w:rsid w:val="000C38E3"/>
    <w:rsid w:val="000C4D20"/>
    <w:rsid w:val="000C66EC"/>
    <w:rsid w:val="000C72C1"/>
    <w:rsid w:val="000D17C3"/>
    <w:rsid w:val="000D3183"/>
    <w:rsid w:val="000D5805"/>
    <w:rsid w:val="000E4E9E"/>
    <w:rsid w:val="000E7D50"/>
    <w:rsid w:val="000F029B"/>
    <w:rsid w:val="000F2A53"/>
    <w:rsid w:val="000F7845"/>
    <w:rsid w:val="00103606"/>
    <w:rsid w:val="00106EEC"/>
    <w:rsid w:val="0011145C"/>
    <w:rsid w:val="00112A76"/>
    <w:rsid w:val="00113092"/>
    <w:rsid w:val="00113452"/>
    <w:rsid w:val="00113596"/>
    <w:rsid w:val="00114B95"/>
    <w:rsid w:val="00114CB9"/>
    <w:rsid w:val="001157C4"/>
    <w:rsid w:val="00116244"/>
    <w:rsid w:val="00120C9E"/>
    <w:rsid w:val="00121668"/>
    <w:rsid w:val="001247C3"/>
    <w:rsid w:val="0012667D"/>
    <w:rsid w:val="001276FF"/>
    <w:rsid w:val="00133811"/>
    <w:rsid w:val="001342B1"/>
    <w:rsid w:val="00152B53"/>
    <w:rsid w:val="00157383"/>
    <w:rsid w:val="00162AB0"/>
    <w:rsid w:val="00164996"/>
    <w:rsid w:val="00164D8E"/>
    <w:rsid w:val="001709DE"/>
    <w:rsid w:val="00174D87"/>
    <w:rsid w:val="00175D88"/>
    <w:rsid w:val="00177EB0"/>
    <w:rsid w:val="00181AE8"/>
    <w:rsid w:val="00182323"/>
    <w:rsid w:val="0018372C"/>
    <w:rsid w:val="00185580"/>
    <w:rsid w:val="00185833"/>
    <w:rsid w:val="00190A64"/>
    <w:rsid w:val="0019344A"/>
    <w:rsid w:val="00194366"/>
    <w:rsid w:val="001A14A1"/>
    <w:rsid w:val="001A2EAA"/>
    <w:rsid w:val="001B071F"/>
    <w:rsid w:val="001B2AFD"/>
    <w:rsid w:val="001B4885"/>
    <w:rsid w:val="001C3CB1"/>
    <w:rsid w:val="001C6F05"/>
    <w:rsid w:val="001D7702"/>
    <w:rsid w:val="001D7DF3"/>
    <w:rsid w:val="001E66D0"/>
    <w:rsid w:val="001F02CE"/>
    <w:rsid w:val="001F02F5"/>
    <w:rsid w:val="001F5219"/>
    <w:rsid w:val="001F5A5A"/>
    <w:rsid w:val="001F6C17"/>
    <w:rsid w:val="002013BC"/>
    <w:rsid w:val="00202554"/>
    <w:rsid w:val="00211D88"/>
    <w:rsid w:val="0021209F"/>
    <w:rsid w:val="00215104"/>
    <w:rsid w:val="00221ABA"/>
    <w:rsid w:val="00223AC3"/>
    <w:rsid w:val="00225427"/>
    <w:rsid w:val="00226172"/>
    <w:rsid w:val="002275D7"/>
    <w:rsid w:val="00227764"/>
    <w:rsid w:val="002332D1"/>
    <w:rsid w:val="002337FB"/>
    <w:rsid w:val="00234519"/>
    <w:rsid w:val="00242C3F"/>
    <w:rsid w:val="00244943"/>
    <w:rsid w:val="002522A9"/>
    <w:rsid w:val="00255318"/>
    <w:rsid w:val="00257B25"/>
    <w:rsid w:val="002604EC"/>
    <w:rsid w:val="00262EF7"/>
    <w:rsid w:val="00266B92"/>
    <w:rsid w:val="00270041"/>
    <w:rsid w:val="00271886"/>
    <w:rsid w:val="00272675"/>
    <w:rsid w:val="00273BCD"/>
    <w:rsid w:val="00273F94"/>
    <w:rsid w:val="002744FA"/>
    <w:rsid w:val="00276B25"/>
    <w:rsid w:val="00280F13"/>
    <w:rsid w:val="00281105"/>
    <w:rsid w:val="002827B9"/>
    <w:rsid w:val="00284AAB"/>
    <w:rsid w:val="00287A74"/>
    <w:rsid w:val="00287AFF"/>
    <w:rsid w:val="00292CB9"/>
    <w:rsid w:val="00297754"/>
    <w:rsid w:val="002A18DB"/>
    <w:rsid w:val="002A1D20"/>
    <w:rsid w:val="002A64A1"/>
    <w:rsid w:val="002B0CC7"/>
    <w:rsid w:val="002B2650"/>
    <w:rsid w:val="002B574E"/>
    <w:rsid w:val="002B5FF2"/>
    <w:rsid w:val="002B604E"/>
    <w:rsid w:val="002B7667"/>
    <w:rsid w:val="002C437E"/>
    <w:rsid w:val="002C4910"/>
    <w:rsid w:val="002D5479"/>
    <w:rsid w:val="002D5948"/>
    <w:rsid w:val="002E1FCB"/>
    <w:rsid w:val="002E20E6"/>
    <w:rsid w:val="002E2FE3"/>
    <w:rsid w:val="002E5FBD"/>
    <w:rsid w:val="002E643C"/>
    <w:rsid w:val="002F37CD"/>
    <w:rsid w:val="002F605B"/>
    <w:rsid w:val="003005C1"/>
    <w:rsid w:val="00301626"/>
    <w:rsid w:val="0030195E"/>
    <w:rsid w:val="00301A6A"/>
    <w:rsid w:val="003033B5"/>
    <w:rsid w:val="00304D93"/>
    <w:rsid w:val="00305286"/>
    <w:rsid w:val="0030793A"/>
    <w:rsid w:val="00310E00"/>
    <w:rsid w:val="00310E18"/>
    <w:rsid w:val="00314742"/>
    <w:rsid w:val="0031568C"/>
    <w:rsid w:val="0032031C"/>
    <w:rsid w:val="003308BD"/>
    <w:rsid w:val="00332DD3"/>
    <w:rsid w:val="00340C1B"/>
    <w:rsid w:val="00344834"/>
    <w:rsid w:val="00344CE2"/>
    <w:rsid w:val="00347934"/>
    <w:rsid w:val="0035301F"/>
    <w:rsid w:val="003549C2"/>
    <w:rsid w:val="00362884"/>
    <w:rsid w:val="003634E7"/>
    <w:rsid w:val="00366322"/>
    <w:rsid w:val="00371993"/>
    <w:rsid w:val="00372B7E"/>
    <w:rsid w:val="00375547"/>
    <w:rsid w:val="00376C32"/>
    <w:rsid w:val="00377F66"/>
    <w:rsid w:val="003870A9"/>
    <w:rsid w:val="0038762B"/>
    <w:rsid w:val="003A09F5"/>
    <w:rsid w:val="003A15D9"/>
    <w:rsid w:val="003A1FF0"/>
    <w:rsid w:val="003A4110"/>
    <w:rsid w:val="003B00C8"/>
    <w:rsid w:val="003B56E1"/>
    <w:rsid w:val="003B67C9"/>
    <w:rsid w:val="003B7166"/>
    <w:rsid w:val="003B798E"/>
    <w:rsid w:val="003C4BBD"/>
    <w:rsid w:val="003D5200"/>
    <w:rsid w:val="003D5A90"/>
    <w:rsid w:val="003D7584"/>
    <w:rsid w:val="003E1321"/>
    <w:rsid w:val="003E2C28"/>
    <w:rsid w:val="003E349C"/>
    <w:rsid w:val="003E504E"/>
    <w:rsid w:val="003E592F"/>
    <w:rsid w:val="003E6602"/>
    <w:rsid w:val="003E778F"/>
    <w:rsid w:val="003F23D7"/>
    <w:rsid w:val="003F2B37"/>
    <w:rsid w:val="003F398B"/>
    <w:rsid w:val="00405AE8"/>
    <w:rsid w:val="00405F3C"/>
    <w:rsid w:val="00411A15"/>
    <w:rsid w:val="00414456"/>
    <w:rsid w:val="00414483"/>
    <w:rsid w:val="00417A68"/>
    <w:rsid w:val="0042216D"/>
    <w:rsid w:val="00422A5F"/>
    <w:rsid w:val="00422F6C"/>
    <w:rsid w:val="00423505"/>
    <w:rsid w:val="00424145"/>
    <w:rsid w:val="004254EC"/>
    <w:rsid w:val="004272D5"/>
    <w:rsid w:val="00431884"/>
    <w:rsid w:val="00440EC4"/>
    <w:rsid w:val="0044231E"/>
    <w:rsid w:val="00446F15"/>
    <w:rsid w:val="004513FD"/>
    <w:rsid w:val="00457040"/>
    <w:rsid w:val="00457CE5"/>
    <w:rsid w:val="004606B7"/>
    <w:rsid w:val="0046246E"/>
    <w:rsid w:val="00465212"/>
    <w:rsid w:val="00465E80"/>
    <w:rsid w:val="00466AB6"/>
    <w:rsid w:val="0047078B"/>
    <w:rsid w:val="00470EB9"/>
    <w:rsid w:val="00471306"/>
    <w:rsid w:val="00471D5C"/>
    <w:rsid w:val="0047437F"/>
    <w:rsid w:val="004803EF"/>
    <w:rsid w:val="004835FA"/>
    <w:rsid w:val="0049036B"/>
    <w:rsid w:val="00491F6D"/>
    <w:rsid w:val="00493B02"/>
    <w:rsid w:val="0049494B"/>
    <w:rsid w:val="00494B43"/>
    <w:rsid w:val="00494C09"/>
    <w:rsid w:val="004A2D29"/>
    <w:rsid w:val="004A3978"/>
    <w:rsid w:val="004A5184"/>
    <w:rsid w:val="004A528B"/>
    <w:rsid w:val="004A5A7A"/>
    <w:rsid w:val="004A5BC9"/>
    <w:rsid w:val="004A7459"/>
    <w:rsid w:val="004B0A18"/>
    <w:rsid w:val="004B3405"/>
    <w:rsid w:val="004B4BB4"/>
    <w:rsid w:val="004B58A2"/>
    <w:rsid w:val="004B62FD"/>
    <w:rsid w:val="004B6FB2"/>
    <w:rsid w:val="004B789C"/>
    <w:rsid w:val="004C1BCE"/>
    <w:rsid w:val="004C29B2"/>
    <w:rsid w:val="004C4F56"/>
    <w:rsid w:val="004C6A24"/>
    <w:rsid w:val="004C7C0F"/>
    <w:rsid w:val="004D1494"/>
    <w:rsid w:val="004D2C8F"/>
    <w:rsid w:val="004D340C"/>
    <w:rsid w:val="004D39D4"/>
    <w:rsid w:val="004E324A"/>
    <w:rsid w:val="004E4A0B"/>
    <w:rsid w:val="004E5383"/>
    <w:rsid w:val="004E53D0"/>
    <w:rsid w:val="004E6676"/>
    <w:rsid w:val="004E68A3"/>
    <w:rsid w:val="004E7C93"/>
    <w:rsid w:val="004F6082"/>
    <w:rsid w:val="0050061D"/>
    <w:rsid w:val="005056A1"/>
    <w:rsid w:val="00506A52"/>
    <w:rsid w:val="00506E28"/>
    <w:rsid w:val="005108FA"/>
    <w:rsid w:val="00516BDA"/>
    <w:rsid w:val="00517E7B"/>
    <w:rsid w:val="0052403B"/>
    <w:rsid w:val="00530929"/>
    <w:rsid w:val="005343E2"/>
    <w:rsid w:val="00534A59"/>
    <w:rsid w:val="00534EC4"/>
    <w:rsid w:val="00535831"/>
    <w:rsid w:val="005361CD"/>
    <w:rsid w:val="00536701"/>
    <w:rsid w:val="00540485"/>
    <w:rsid w:val="00541CD2"/>
    <w:rsid w:val="005430E7"/>
    <w:rsid w:val="00543158"/>
    <w:rsid w:val="00546EA4"/>
    <w:rsid w:val="00547D09"/>
    <w:rsid w:val="00550A5E"/>
    <w:rsid w:val="00551278"/>
    <w:rsid w:val="0055133E"/>
    <w:rsid w:val="00556AE4"/>
    <w:rsid w:val="00557CD0"/>
    <w:rsid w:val="005616E4"/>
    <w:rsid w:val="00563DF0"/>
    <w:rsid w:val="00566BF0"/>
    <w:rsid w:val="00567AC7"/>
    <w:rsid w:val="00567E5B"/>
    <w:rsid w:val="00571ECF"/>
    <w:rsid w:val="00572CDB"/>
    <w:rsid w:val="00572F47"/>
    <w:rsid w:val="00574B7F"/>
    <w:rsid w:val="00575F82"/>
    <w:rsid w:val="0057797F"/>
    <w:rsid w:val="005810A8"/>
    <w:rsid w:val="0058238A"/>
    <w:rsid w:val="00583FEB"/>
    <w:rsid w:val="00584204"/>
    <w:rsid w:val="005862E0"/>
    <w:rsid w:val="00586A2D"/>
    <w:rsid w:val="00587262"/>
    <w:rsid w:val="00590032"/>
    <w:rsid w:val="00590C62"/>
    <w:rsid w:val="005921CF"/>
    <w:rsid w:val="00592359"/>
    <w:rsid w:val="00595ADF"/>
    <w:rsid w:val="005961E3"/>
    <w:rsid w:val="005A3B75"/>
    <w:rsid w:val="005A44B0"/>
    <w:rsid w:val="005A65A7"/>
    <w:rsid w:val="005A7155"/>
    <w:rsid w:val="005A76D6"/>
    <w:rsid w:val="005A781D"/>
    <w:rsid w:val="005A7BB5"/>
    <w:rsid w:val="005B252E"/>
    <w:rsid w:val="005B44CF"/>
    <w:rsid w:val="005B67FB"/>
    <w:rsid w:val="005B7038"/>
    <w:rsid w:val="005C321F"/>
    <w:rsid w:val="005C5402"/>
    <w:rsid w:val="005C5BF2"/>
    <w:rsid w:val="005C7660"/>
    <w:rsid w:val="005D0EF0"/>
    <w:rsid w:val="005D0FD9"/>
    <w:rsid w:val="005D3ABD"/>
    <w:rsid w:val="005D60C4"/>
    <w:rsid w:val="005E0976"/>
    <w:rsid w:val="005E2B35"/>
    <w:rsid w:val="005E4E22"/>
    <w:rsid w:val="005E6115"/>
    <w:rsid w:val="005E72ED"/>
    <w:rsid w:val="005E7738"/>
    <w:rsid w:val="005E7F7A"/>
    <w:rsid w:val="005F1824"/>
    <w:rsid w:val="005F226E"/>
    <w:rsid w:val="005F68F6"/>
    <w:rsid w:val="005F7366"/>
    <w:rsid w:val="005F776E"/>
    <w:rsid w:val="00606082"/>
    <w:rsid w:val="00606489"/>
    <w:rsid w:val="006125E0"/>
    <w:rsid w:val="0061272A"/>
    <w:rsid w:val="0062159A"/>
    <w:rsid w:val="00623063"/>
    <w:rsid w:val="0062707E"/>
    <w:rsid w:val="00627799"/>
    <w:rsid w:val="00631AAA"/>
    <w:rsid w:val="00631DC9"/>
    <w:rsid w:val="006432DD"/>
    <w:rsid w:val="006532C8"/>
    <w:rsid w:val="006547F8"/>
    <w:rsid w:val="0065534C"/>
    <w:rsid w:val="00656168"/>
    <w:rsid w:val="00662866"/>
    <w:rsid w:val="0066633A"/>
    <w:rsid w:val="006706A6"/>
    <w:rsid w:val="00674457"/>
    <w:rsid w:val="006837EF"/>
    <w:rsid w:val="00684B12"/>
    <w:rsid w:val="00685E1C"/>
    <w:rsid w:val="00692F1C"/>
    <w:rsid w:val="006943EA"/>
    <w:rsid w:val="00694E7D"/>
    <w:rsid w:val="00694EE4"/>
    <w:rsid w:val="00696716"/>
    <w:rsid w:val="006A06DF"/>
    <w:rsid w:val="006A128E"/>
    <w:rsid w:val="006A3D1E"/>
    <w:rsid w:val="006A7913"/>
    <w:rsid w:val="006B5790"/>
    <w:rsid w:val="006B7A17"/>
    <w:rsid w:val="006B7CDC"/>
    <w:rsid w:val="006C2F79"/>
    <w:rsid w:val="006C3AD5"/>
    <w:rsid w:val="006C3F3C"/>
    <w:rsid w:val="006C63ED"/>
    <w:rsid w:val="006C7589"/>
    <w:rsid w:val="006C7757"/>
    <w:rsid w:val="006D0A15"/>
    <w:rsid w:val="006D29BE"/>
    <w:rsid w:val="006D4923"/>
    <w:rsid w:val="006D7FB3"/>
    <w:rsid w:val="006E096F"/>
    <w:rsid w:val="006E6233"/>
    <w:rsid w:val="006F0D01"/>
    <w:rsid w:val="006F0F11"/>
    <w:rsid w:val="006F4DBC"/>
    <w:rsid w:val="006F7A3A"/>
    <w:rsid w:val="007027A2"/>
    <w:rsid w:val="00702A69"/>
    <w:rsid w:val="007030EC"/>
    <w:rsid w:val="007039B9"/>
    <w:rsid w:val="00703AF5"/>
    <w:rsid w:val="0070496C"/>
    <w:rsid w:val="00705313"/>
    <w:rsid w:val="0071020B"/>
    <w:rsid w:val="00712FE7"/>
    <w:rsid w:val="00714BEC"/>
    <w:rsid w:val="00715E36"/>
    <w:rsid w:val="007169AD"/>
    <w:rsid w:val="007174A3"/>
    <w:rsid w:val="007179EE"/>
    <w:rsid w:val="00721D93"/>
    <w:rsid w:val="00722104"/>
    <w:rsid w:val="00731042"/>
    <w:rsid w:val="00732290"/>
    <w:rsid w:val="007332B8"/>
    <w:rsid w:val="007339C9"/>
    <w:rsid w:val="00733FD9"/>
    <w:rsid w:val="00736616"/>
    <w:rsid w:val="00737F9F"/>
    <w:rsid w:val="00741569"/>
    <w:rsid w:val="00741F5E"/>
    <w:rsid w:val="007427E6"/>
    <w:rsid w:val="00743090"/>
    <w:rsid w:val="007435E8"/>
    <w:rsid w:val="007443E5"/>
    <w:rsid w:val="00746A63"/>
    <w:rsid w:val="0075024E"/>
    <w:rsid w:val="0075394D"/>
    <w:rsid w:val="0075719A"/>
    <w:rsid w:val="007665FB"/>
    <w:rsid w:val="007708F3"/>
    <w:rsid w:val="007712EB"/>
    <w:rsid w:val="007719A6"/>
    <w:rsid w:val="00772943"/>
    <w:rsid w:val="00783539"/>
    <w:rsid w:val="007841CE"/>
    <w:rsid w:val="00785CB1"/>
    <w:rsid w:val="007860F8"/>
    <w:rsid w:val="007961FA"/>
    <w:rsid w:val="007A0F3F"/>
    <w:rsid w:val="007A29CD"/>
    <w:rsid w:val="007A5D8E"/>
    <w:rsid w:val="007B168D"/>
    <w:rsid w:val="007B192E"/>
    <w:rsid w:val="007B4431"/>
    <w:rsid w:val="007C1ABC"/>
    <w:rsid w:val="007C25BA"/>
    <w:rsid w:val="007C3A9A"/>
    <w:rsid w:val="007C4714"/>
    <w:rsid w:val="007D039D"/>
    <w:rsid w:val="007D21D4"/>
    <w:rsid w:val="007D2AC0"/>
    <w:rsid w:val="007D3F71"/>
    <w:rsid w:val="007D5805"/>
    <w:rsid w:val="007D6479"/>
    <w:rsid w:val="007E15C0"/>
    <w:rsid w:val="007E612D"/>
    <w:rsid w:val="007E7CE4"/>
    <w:rsid w:val="007F0FD5"/>
    <w:rsid w:val="007F1C87"/>
    <w:rsid w:val="007F3C3D"/>
    <w:rsid w:val="008048F6"/>
    <w:rsid w:val="00805C2E"/>
    <w:rsid w:val="00807216"/>
    <w:rsid w:val="00807AE2"/>
    <w:rsid w:val="008106F9"/>
    <w:rsid w:val="00811BDD"/>
    <w:rsid w:val="008159E0"/>
    <w:rsid w:val="008227E6"/>
    <w:rsid w:val="00823287"/>
    <w:rsid w:val="0083070B"/>
    <w:rsid w:val="00830CF6"/>
    <w:rsid w:val="00830DBA"/>
    <w:rsid w:val="0083307E"/>
    <w:rsid w:val="00835743"/>
    <w:rsid w:val="008359B0"/>
    <w:rsid w:val="00844602"/>
    <w:rsid w:val="00844D7C"/>
    <w:rsid w:val="00850C67"/>
    <w:rsid w:val="00852461"/>
    <w:rsid w:val="008528F0"/>
    <w:rsid w:val="00864FA4"/>
    <w:rsid w:val="00865CEF"/>
    <w:rsid w:val="00874004"/>
    <w:rsid w:val="0087609B"/>
    <w:rsid w:val="00877A80"/>
    <w:rsid w:val="00880E80"/>
    <w:rsid w:val="00882C77"/>
    <w:rsid w:val="00884077"/>
    <w:rsid w:val="00884125"/>
    <w:rsid w:val="0089799C"/>
    <w:rsid w:val="008B02DE"/>
    <w:rsid w:val="008B0B2D"/>
    <w:rsid w:val="008B24D2"/>
    <w:rsid w:val="008B4884"/>
    <w:rsid w:val="008B6702"/>
    <w:rsid w:val="008C0150"/>
    <w:rsid w:val="008C08E8"/>
    <w:rsid w:val="008C394C"/>
    <w:rsid w:val="008C5BAB"/>
    <w:rsid w:val="008C7E29"/>
    <w:rsid w:val="008D0906"/>
    <w:rsid w:val="008D4F87"/>
    <w:rsid w:val="008E08C0"/>
    <w:rsid w:val="008E2465"/>
    <w:rsid w:val="008E57EE"/>
    <w:rsid w:val="008E644B"/>
    <w:rsid w:val="008F19CC"/>
    <w:rsid w:val="008F27F9"/>
    <w:rsid w:val="008F3684"/>
    <w:rsid w:val="008F506B"/>
    <w:rsid w:val="008F5873"/>
    <w:rsid w:val="008F717F"/>
    <w:rsid w:val="0090474D"/>
    <w:rsid w:val="00904BED"/>
    <w:rsid w:val="00905EC5"/>
    <w:rsid w:val="00906590"/>
    <w:rsid w:val="009068D7"/>
    <w:rsid w:val="00910913"/>
    <w:rsid w:val="00910C4D"/>
    <w:rsid w:val="009126C3"/>
    <w:rsid w:val="00912C00"/>
    <w:rsid w:val="009172F8"/>
    <w:rsid w:val="00922DC9"/>
    <w:rsid w:val="00931831"/>
    <w:rsid w:val="00931A5A"/>
    <w:rsid w:val="009348A4"/>
    <w:rsid w:val="0094075E"/>
    <w:rsid w:val="009429C9"/>
    <w:rsid w:val="009552A4"/>
    <w:rsid w:val="009563AB"/>
    <w:rsid w:val="00957342"/>
    <w:rsid w:val="00966A06"/>
    <w:rsid w:val="00972111"/>
    <w:rsid w:val="009756EA"/>
    <w:rsid w:val="00976775"/>
    <w:rsid w:val="00977424"/>
    <w:rsid w:val="0098254F"/>
    <w:rsid w:val="0098295D"/>
    <w:rsid w:val="00982AE8"/>
    <w:rsid w:val="0098495C"/>
    <w:rsid w:val="009862D2"/>
    <w:rsid w:val="00987A10"/>
    <w:rsid w:val="009901AE"/>
    <w:rsid w:val="00990358"/>
    <w:rsid w:val="00990D24"/>
    <w:rsid w:val="009A1EA2"/>
    <w:rsid w:val="009B0668"/>
    <w:rsid w:val="009B1127"/>
    <w:rsid w:val="009B1EC3"/>
    <w:rsid w:val="009B3978"/>
    <w:rsid w:val="009B5CE9"/>
    <w:rsid w:val="009C59B0"/>
    <w:rsid w:val="009D1DD2"/>
    <w:rsid w:val="009D73D1"/>
    <w:rsid w:val="009E3B7A"/>
    <w:rsid w:val="009E725D"/>
    <w:rsid w:val="009E7794"/>
    <w:rsid w:val="009F21B3"/>
    <w:rsid w:val="009F5C8D"/>
    <w:rsid w:val="009F6137"/>
    <w:rsid w:val="009F686E"/>
    <w:rsid w:val="00A03C21"/>
    <w:rsid w:val="00A03CAC"/>
    <w:rsid w:val="00A04FB8"/>
    <w:rsid w:val="00A06202"/>
    <w:rsid w:val="00A07634"/>
    <w:rsid w:val="00A07F91"/>
    <w:rsid w:val="00A10181"/>
    <w:rsid w:val="00A16341"/>
    <w:rsid w:val="00A172F2"/>
    <w:rsid w:val="00A17C51"/>
    <w:rsid w:val="00A20992"/>
    <w:rsid w:val="00A23691"/>
    <w:rsid w:val="00A26285"/>
    <w:rsid w:val="00A26A24"/>
    <w:rsid w:val="00A312D3"/>
    <w:rsid w:val="00A323E7"/>
    <w:rsid w:val="00A3352B"/>
    <w:rsid w:val="00A36358"/>
    <w:rsid w:val="00A36828"/>
    <w:rsid w:val="00A3745B"/>
    <w:rsid w:val="00A417CE"/>
    <w:rsid w:val="00A42B5F"/>
    <w:rsid w:val="00A448F2"/>
    <w:rsid w:val="00A44EA0"/>
    <w:rsid w:val="00A50D7F"/>
    <w:rsid w:val="00A5148C"/>
    <w:rsid w:val="00A57641"/>
    <w:rsid w:val="00A627CB"/>
    <w:rsid w:val="00A630E9"/>
    <w:rsid w:val="00A64254"/>
    <w:rsid w:val="00A718D9"/>
    <w:rsid w:val="00A71E68"/>
    <w:rsid w:val="00A726F4"/>
    <w:rsid w:val="00A747DF"/>
    <w:rsid w:val="00A760DC"/>
    <w:rsid w:val="00A832E5"/>
    <w:rsid w:val="00A855C7"/>
    <w:rsid w:val="00A863A9"/>
    <w:rsid w:val="00A87020"/>
    <w:rsid w:val="00A90D7C"/>
    <w:rsid w:val="00A92542"/>
    <w:rsid w:val="00A96718"/>
    <w:rsid w:val="00A9702F"/>
    <w:rsid w:val="00AA2062"/>
    <w:rsid w:val="00AA3122"/>
    <w:rsid w:val="00AB00B6"/>
    <w:rsid w:val="00AB1BD6"/>
    <w:rsid w:val="00AB2B7B"/>
    <w:rsid w:val="00AB6B95"/>
    <w:rsid w:val="00AD023A"/>
    <w:rsid w:val="00AE1AA5"/>
    <w:rsid w:val="00AF78A0"/>
    <w:rsid w:val="00B01E0B"/>
    <w:rsid w:val="00B041FE"/>
    <w:rsid w:val="00B04A69"/>
    <w:rsid w:val="00B108F9"/>
    <w:rsid w:val="00B13296"/>
    <w:rsid w:val="00B177E7"/>
    <w:rsid w:val="00B22A50"/>
    <w:rsid w:val="00B36021"/>
    <w:rsid w:val="00B371CD"/>
    <w:rsid w:val="00B41FD3"/>
    <w:rsid w:val="00B42385"/>
    <w:rsid w:val="00B42EA5"/>
    <w:rsid w:val="00B44F75"/>
    <w:rsid w:val="00B46B09"/>
    <w:rsid w:val="00B46EB4"/>
    <w:rsid w:val="00B47751"/>
    <w:rsid w:val="00B54DFB"/>
    <w:rsid w:val="00B55E7C"/>
    <w:rsid w:val="00B5781D"/>
    <w:rsid w:val="00B6486C"/>
    <w:rsid w:val="00B673D5"/>
    <w:rsid w:val="00B70EA1"/>
    <w:rsid w:val="00B72963"/>
    <w:rsid w:val="00B72BEA"/>
    <w:rsid w:val="00B75AA8"/>
    <w:rsid w:val="00B7721F"/>
    <w:rsid w:val="00B82C24"/>
    <w:rsid w:val="00B90024"/>
    <w:rsid w:val="00B9189E"/>
    <w:rsid w:val="00B93915"/>
    <w:rsid w:val="00B9769E"/>
    <w:rsid w:val="00B97FBB"/>
    <w:rsid w:val="00BA7D3E"/>
    <w:rsid w:val="00BB0062"/>
    <w:rsid w:val="00BB1580"/>
    <w:rsid w:val="00BB2187"/>
    <w:rsid w:val="00BB4BE4"/>
    <w:rsid w:val="00BC46EA"/>
    <w:rsid w:val="00BC5654"/>
    <w:rsid w:val="00BC5755"/>
    <w:rsid w:val="00BC75E1"/>
    <w:rsid w:val="00BD1F44"/>
    <w:rsid w:val="00BD2647"/>
    <w:rsid w:val="00BD33F2"/>
    <w:rsid w:val="00BE2567"/>
    <w:rsid w:val="00BE3AFE"/>
    <w:rsid w:val="00BE4031"/>
    <w:rsid w:val="00BE4981"/>
    <w:rsid w:val="00BE65B9"/>
    <w:rsid w:val="00BF1DD6"/>
    <w:rsid w:val="00BF2AC1"/>
    <w:rsid w:val="00BF38D3"/>
    <w:rsid w:val="00BF3AD9"/>
    <w:rsid w:val="00BF60DF"/>
    <w:rsid w:val="00BF627B"/>
    <w:rsid w:val="00C00B21"/>
    <w:rsid w:val="00C01A82"/>
    <w:rsid w:val="00C0754D"/>
    <w:rsid w:val="00C0781A"/>
    <w:rsid w:val="00C110E7"/>
    <w:rsid w:val="00C13570"/>
    <w:rsid w:val="00C152D0"/>
    <w:rsid w:val="00C21B1A"/>
    <w:rsid w:val="00C2569F"/>
    <w:rsid w:val="00C25BC8"/>
    <w:rsid w:val="00C25F5F"/>
    <w:rsid w:val="00C26372"/>
    <w:rsid w:val="00C26DD0"/>
    <w:rsid w:val="00C27082"/>
    <w:rsid w:val="00C34FCF"/>
    <w:rsid w:val="00C37800"/>
    <w:rsid w:val="00C37FAE"/>
    <w:rsid w:val="00C4290C"/>
    <w:rsid w:val="00C44E1A"/>
    <w:rsid w:val="00C45CAE"/>
    <w:rsid w:val="00C47170"/>
    <w:rsid w:val="00C527AA"/>
    <w:rsid w:val="00C56BE4"/>
    <w:rsid w:val="00C56D7E"/>
    <w:rsid w:val="00C578C3"/>
    <w:rsid w:val="00C62A07"/>
    <w:rsid w:val="00C62DD8"/>
    <w:rsid w:val="00C67AC3"/>
    <w:rsid w:val="00C709CD"/>
    <w:rsid w:val="00C70C8C"/>
    <w:rsid w:val="00C71EF7"/>
    <w:rsid w:val="00C72C81"/>
    <w:rsid w:val="00C74E37"/>
    <w:rsid w:val="00C750E4"/>
    <w:rsid w:val="00C80F00"/>
    <w:rsid w:val="00C83F71"/>
    <w:rsid w:val="00C84541"/>
    <w:rsid w:val="00C90D17"/>
    <w:rsid w:val="00C94684"/>
    <w:rsid w:val="00C94E2D"/>
    <w:rsid w:val="00C9584D"/>
    <w:rsid w:val="00C95A5A"/>
    <w:rsid w:val="00C97DE8"/>
    <w:rsid w:val="00CA10EB"/>
    <w:rsid w:val="00CA191D"/>
    <w:rsid w:val="00CA335F"/>
    <w:rsid w:val="00CA4E46"/>
    <w:rsid w:val="00CB10C3"/>
    <w:rsid w:val="00CB27FC"/>
    <w:rsid w:val="00CB3243"/>
    <w:rsid w:val="00CB6117"/>
    <w:rsid w:val="00CB663A"/>
    <w:rsid w:val="00CC0BF7"/>
    <w:rsid w:val="00CC1418"/>
    <w:rsid w:val="00CC32E9"/>
    <w:rsid w:val="00CC3543"/>
    <w:rsid w:val="00CC4069"/>
    <w:rsid w:val="00CC5699"/>
    <w:rsid w:val="00CC64F8"/>
    <w:rsid w:val="00CD3AC8"/>
    <w:rsid w:val="00CD7624"/>
    <w:rsid w:val="00CE035E"/>
    <w:rsid w:val="00CE2088"/>
    <w:rsid w:val="00CE2A38"/>
    <w:rsid w:val="00CE3B19"/>
    <w:rsid w:val="00CE3FB7"/>
    <w:rsid w:val="00CF0514"/>
    <w:rsid w:val="00CF3A1A"/>
    <w:rsid w:val="00CF6A82"/>
    <w:rsid w:val="00CF78C9"/>
    <w:rsid w:val="00D00E24"/>
    <w:rsid w:val="00D0269E"/>
    <w:rsid w:val="00D03A73"/>
    <w:rsid w:val="00D062E4"/>
    <w:rsid w:val="00D0743C"/>
    <w:rsid w:val="00D07C11"/>
    <w:rsid w:val="00D115E3"/>
    <w:rsid w:val="00D16B7E"/>
    <w:rsid w:val="00D17DA0"/>
    <w:rsid w:val="00D17EFB"/>
    <w:rsid w:val="00D206A8"/>
    <w:rsid w:val="00D220DD"/>
    <w:rsid w:val="00D2341E"/>
    <w:rsid w:val="00D26694"/>
    <w:rsid w:val="00D26E68"/>
    <w:rsid w:val="00D30626"/>
    <w:rsid w:val="00D32D2B"/>
    <w:rsid w:val="00D34755"/>
    <w:rsid w:val="00D35076"/>
    <w:rsid w:val="00D4035D"/>
    <w:rsid w:val="00D41601"/>
    <w:rsid w:val="00D417EA"/>
    <w:rsid w:val="00D41CF1"/>
    <w:rsid w:val="00D43D65"/>
    <w:rsid w:val="00D461E6"/>
    <w:rsid w:val="00D511BF"/>
    <w:rsid w:val="00D53491"/>
    <w:rsid w:val="00D53D3C"/>
    <w:rsid w:val="00D62439"/>
    <w:rsid w:val="00D63700"/>
    <w:rsid w:val="00D64398"/>
    <w:rsid w:val="00D665B7"/>
    <w:rsid w:val="00D668B7"/>
    <w:rsid w:val="00D73ABB"/>
    <w:rsid w:val="00D80096"/>
    <w:rsid w:val="00D8222C"/>
    <w:rsid w:val="00D84059"/>
    <w:rsid w:val="00D84AC0"/>
    <w:rsid w:val="00D873F4"/>
    <w:rsid w:val="00D90973"/>
    <w:rsid w:val="00D918AA"/>
    <w:rsid w:val="00D93461"/>
    <w:rsid w:val="00D94AE7"/>
    <w:rsid w:val="00D960CD"/>
    <w:rsid w:val="00D9784F"/>
    <w:rsid w:val="00DA0921"/>
    <w:rsid w:val="00DA3A2C"/>
    <w:rsid w:val="00DA4B35"/>
    <w:rsid w:val="00DA4C48"/>
    <w:rsid w:val="00DA538D"/>
    <w:rsid w:val="00DA633B"/>
    <w:rsid w:val="00DA72AA"/>
    <w:rsid w:val="00DB113B"/>
    <w:rsid w:val="00DB20AF"/>
    <w:rsid w:val="00DB2BE4"/>
    <w:rsid w:val="00DB5794"/>
    <w:rsid w:val="00DC07C8"/>
    <w:rsid w:val="00DC09F7"/>
    <w:rsid w:val="00DC0D59"/>
    <w:rsid w:val="00DC1677"/>
    <w:rsid w:val="00DC1D66"/>
    <w:rsid w:val="00DC201A"/>
    <w:rsid w:val="00DC272F"/>
    <w:rsid w:val="00DC5D37"/>
    <w:rsid w:val="00DD3A2B"/>
    <w:rsid w:val="00DD3D3A"/>
    <w:rsid w:val="00DD4546"/>
    <w:rsid w:val="00DE0F38"/>
    <w:rsid w:val="00DE1320"/>
    <w:rsid w:val="00DE3129"/>
    <w:rsid w:val="00DE5923"/>
    <w:rsid w:val="00DE6AD2"/>
    <w:rsid w:val="00DE713E"/>
    <w:rsid w:val="00DF31D7"/>
    <w:rsid w:val="00DF6B37"/>
    <w:rsid w:val="00DF73EF"/>
    <w:rsid w:val="00E011A5"/>
    <w:rsid w:val="00E01444"/>
    <w:rsid w:val="00E0206B"/>
    <w:rsid w:val="00E0220F"/>
    <w:rsid w:val="00E02EC3"/>
    <w:rsid w:val="00E02F8C"/>
    <w:rsid w:val="00E03386"/>
    <w:rsid w:val="00E03DCD"/>
    <w:rsid w:val="00E048DE"/>
    <w:rsid w:val="00E04DC3"/>
    <w:rsid w:val="00E12288"/>
    <w:rsid w:val="00E128F9"/>
    <w:rsid w:val="00E135C3"/>
    <w:rsid w:val="00E160DD"/>
    <w:rsid w:val="00E205AB"/>
    <w:rsid w:val="00E23273"/>
    <w:rsid w:val="00E24AED"/>
    <w:rsid w:val="00E32145"/>
    <w:rsid w:val="00E35D3D"/>
    <w:rsid w:val="00E40E85"/>
    <w:rsid w:val="00E433DC"/>
    <w:rsid w:val="00E457D7"/>
    <w:rsid w:val="00E50BEE"/>
    <w:rsid w:val="00E57181"/>
    <w:rsid w:val="00E606EA"/>
    <w:rsid w:val="00E61DDC"/>
    <w:rsid w:val="00E6327F"/>
    <w:rsid w:val="00E63F49"/>
    <w:rsid w:val="00E659B0"/>
    <w:rsid w:val="00E70D71"/>
    <w:rsid w:val="00E70EF2"/>
    <w:rsid w:val="00E74B21"/>
    <w:rsid w:val="00E757FA"/>
    <w:rsid w:val="00E81B9E"/>
    <w:rsid w:val="00E827D7"/>
    <w:rsid w:val="00E82D4E"/>
    <w:rsid w:val="00E87D3E"/>
    <w:rsid w:val="00E9193E"/>
    <w:rsid w:val="00E93858"/>
    <w:rsid w:val="00E93D15"/>
    <w:rsid w:val="00E93DEC"/>
    <w:rsid w:val="00EA295A"/>
    <w:rsid w:val="00EA48DD"/>
    <w:rsid w:val="00EA5437"/>
    <w:rsid w:val="00EA560A"/>
    <w:rsid w:val="00EA56ED"/>
    <w:rsid w:val="00EA7330"/>
    <w:rsid w:val="00EB0D8E"/>
    <w:rsid w:val="00EB6382"/>
    <w:rsid w:val="00EC0A83"/>
    <w:rsid w:val="00EC151D"/>
    <w:rsid w:val="00EC32E6"/>
    <w:rsid w:val="00EC6748"/>
    <w:rsid w:val="00EC7E15"/>
    <w:rsid w:val="00EE0DCC"/>
    <w:rsid w:val="00EE1D2C"/>
    <w:rsid w:val="00EE2A73"/>
    <w:rsid w:val="00EE2E18"/>
    <w:rsid w:val="00EE3B1E"/>
    <w:rsid w:val="00EE5A9F"/>
    <w:rsid w:val="00EE6089"/>
    <w:rsid w:val="00EF39B0"/>
    <w:rsid w:val="00EF3AEA"/>
    <w:rsid w:val="00EF4103"/>
    <w:rsid w:val="00EF7695"/>
    <w:rsid w:val="00EF7AE2"/>
    <w:rsid w:val="00F0385A"/>
    <w:rsid w:val="00F125C4"/>
    <w:rsid w:val="00F13A1E"/>
    <w:rsid w:val="00F17D47"/>
    <w:rsid w:val="00F17F63"/>
    <w:rsid w:val="00F20D16"/>
    <w:rsid w:val="00F20D27"/>
    <w:rsid w:val="00F217AE"/>
    <w:rsid w:val="00F247A7"/>
    <w:rsid w:val="00F26169"/>
    <w:rsid w:val="00F27E99"/>
    <w:rsid w:val="00F30603"/>
    <w:rsid w:val="00F3167A"/>
    <w:rsid w:val="00F404F6"/>
    <w:rsid w:val="00F45E60"/>
    <w:rsid w:val="00F46375"/>
    <w:rsid w:val="00F50F11"/>
    <w:rsid w:val="00F51AE6"/>
    <w:rsid w:val="00F52B74"/>
    <w:rsid w:val="00F5474E"/>
    <w:rsid w:val="00F555E3"/>
    <w:rsid w:val="00F56180"/>
    <w:rsid w:val="00F563A7"/>
    <w:rsid w:val="00F56E0A"/>
    <w:rsid w:val="00F57614"/>
    <w:rsid w:val="00F60CBC"/>
    <w:rsid w:val="00F62FE4"/>
    <w:rsid w:val="00F70B32"/>
    <w:rsid w:val="00F723EC"/>
    <w:rsid w:val="00F76EF4"/>
    <w:rsid w:val="00F77D37"/>
    <w:rsid w:val="00F81199"/>
    <w:rsid w:val="00F877BD"/>
    <w:rsid w:val="00F93F50"/>
    <w:rsid w:val="00F94E00"/>
    <w:rsid w:val="00F9561C"/>
    <w:rsid w:val="00FA3ABA"/>
    <w:rsid w:val="00FA5DDD"/>
    <w:rsid w:val="00FA7F2F"/>
    <w:rsid w:val="00FB0648"/>
    <w:rsid w:val="00FB1830"/>
    <w:rsid w:val="00FB1F0D"/>
    <w:rsid w:val="00FB2321"/>
    <w:rsid w:val="00FB6142"/>
    <w:rsid w:val="00FB7448"/>
    <w:rsid w:val="00FC36D6"/>
    <w:rsid w:val="00FC7C76"/>
    <w:rsid w:val="00FD1357"/>
    <w:rsid w:val="00FD541B"/>
    <w:rsid w:val="00FD58BD"/>
    <w:rsid w:val="00FE1099"/>
    <w:rsid w:val="00FE25C9"/>
    <w:rsid w:val="00FE2C29"/>
    <w:rsid w:val="00FE3173"/>
    <w:rsid w:val="00FF0701"/>
    <w:rsid w:val="00FF3178"/>
    <w:rsid w:val="00FF339E"/>
    <w:rsid w:val="00FF4B69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F3FFFACF-A466-2448-843F-6AE46555B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41601"/>
    <w:pPr>
      <w:spacing w:after="200" w:line="276" w:lineRule="auto"/>
    </w:pPr>
    <w:rPr>
      <w:sz w:val="22"/>
      <w:szCs w:val="22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0C4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  <w:lang w:val="x-none" w:eastAsia="x-none"/>
    </w:rPr>
  </w:style>
  <w:style w:type="paragraph" w:styleId="Heading4">
    <w:name w:val="heading 4"/>
    <w:basedOn w:val="Normal"/>
    <w:link w:val="Heading4Char"/>
    <w:uiPriority w:val="9"/>
    <w:qFormat/>
    <w:rsid w:val="00811BD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/>
      <w:b/>
      <w:bCs/>
      <w:sz w:val="24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B443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7B4431"/>
    <w:rPr>
      <w:color w:val="0000FF"/>
      <w:u w:val="single"/>
    </w:rPr>
  </w:style>
  <w:style w:type="character" w:styleId="Emphasis">
    <w:name w:val="Emphasis"/>
    <w:uiPriority w:val="20"/>
    <w:qFormat/>
    <w:rsid w:val="00E03DCD"/>
    <w:rPr>
      <w:i/>
      <w:iCs/>
    </w:rPr>
  </w:style>
  <w:style w:type="character" w:customStyle="1" w:styleId="apple-converted-space">
    <w:name w:val="apple-converted-space"/>
    <w:basedOn w:val="DefaultParagraphFont"/>
    <w:rsid w:val="00E03DCD"/>
  </w:style>
  <w:style w:type="character" w:customStyle="1" w:styleId="Heading4Char">
    <w:name w:val="Heading 4 Char"/>
    <w:link w:val="Heading4"/>
    <w:uiPriority w:val="9"/>
    <w:rsid w:val="00811BDD"/>
    <w:rPr>
      <w:rFonts w:ascii="Times New Roman" w:eastAsia="Times New Roman" w:hAnsi="Times New Roman"/>
      <w:b/>
      <w:bCs/>
      <w:sz w:val="24"/>
      <w:szCs w:val="24"/>
    </w:rPr>
  </w:style>
  <w:style w:type="character" w:customStyle="1" w:styleId="projects-date">
    <w:name w:val="projects-date"/>
    <w:basedOn w:val="DefaultParagraphFont"/>
    <w:rsid w:val="00811BDD"/>
  </w:style>
  <w:style w:type="paragraph" w:customStyle="1" w:styleId="description">
    <w:name w:val="description"/>
    <w:basedOn w:val="Normal"/>
    <w:rsid w:val="00811BD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bidi="hi-IN"/>
    </w:rPr>
  </w:style>
  <w:style w:type="character" w:customStyle="1" w:styleId="Heading3Char">
    <w:name w:val="Heading 3 Char"/>
    <w:link w:val="Heading3"/>
    <w:uiPriority w:val="9"/>
    <w:semiHidden/>
    <w:rsid w:val="005D60C4"/>
    <w:rPr>
      <w:rFonts w:ascii="Calibri Light" w:eastAsia="Times New Roman" w:hAnsi="Calibri Light" w:cs="Times New Roman"/>
      <w:b/>
      <w:bCs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583FE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styleId="ListParagraph">
    <w:name w:val="List Paragraph"/>
    <w:basedOn w:val="Normal"/>
    <w:link w:val="ListParagraphChar"/>
    <w:uiPriority w:val="99"/>
    <w:qFormat/>
    <w:rsid w:val="00583FEB"/>
    <w:pPr>
      <w:spacing w:after="0" w:line="240" w:lineRule="auto"/>
      <w:ind w:left="720"/>
      <w:contextualSpacing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ListParagraphChar">
    <w:name w:val="List Paragraph Char"/>
    <w:link w:val="ListParagraph"/>
    <w:uiPriority w:val="99"/>
    <w:locked/>
    <w:rsid w:val="00583FEB"/>
    <w:rPr>
      <w:rFonts w:ascii="Times New Roman" w:eastAsia="Times New Roman" w:hAnsi="Times New Roman"/>
      <w:sz w:val="24"/>
      <w:szCs w:val="24"/>
    </w:rPr>
  </w:style>
  <w:style w:type="paragraph" w:styleId="NoSpacing">
    <w:name w:val="No Spacing"/>
    <w:uiPriority w:val="1"/>
    <w:qFormat/>
    <w:rsid w:val="00906590"/>
    <w:rPr>
      <w:sz w:val="22"/>
      <w:szCs w:val="22"/>
      <w:lang w:val="en-US"/>
    </w:rPr>
  </w:style>
  <w:style w:type="character" w:styleId="PlaceholderText">
    <w:name w:val="Placeholder Text"/>
    <w:basedOn w:val="DefaultParagraphFont"/>
    <w:uiPriority w:val="99"/>
    <w:semiHidden/>
    <w:rsid w:val="002D5479"/>
    <w:rPr>
      <w:color w:val="808080"/>
    </w:rPr>
  </w:style>
  <w:style w:type="character" w:styleId="Strong">
    <w:name w:val="Strong"/>
    <w:basedOn w:val="DefaultParagraphFont"/>
    <w:uiPriority w:val="22"/>
    <w:qFormat/>
    <w:rsid w:val="003B00C8"/>
    <w:rPr>
      <w:b/>
      <w:bCs/>
    </w:rPr>
  </w:style>
  <w:style w:type="character" w:customStyle="1" w:styleId="il">
    <w:name w:val="il"/>
    <w:basedOn w:val="DefaultParagraphFont"/>
    <w:rsid w:val="003B00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hyperlink" Target="mailto:bharti6294dubey@gmail.com" TargetMode="External" /><Relationship Id="rId7" Type="http://schemas.openxmlformats.org/officeDocument/2006/relationships/image" Target="https://rdxfootmark.naukri.com/v2/track/openCv?trackingInfo=7cbd96ecd76cc54e8befee15864b27a6134f4b0419514c4847440321091b5b58120b140017495a5b00435601514841481f0f2b561358191b195115495d0c00584e4209430247460c590858184508105042445b0c0f054e4108120211474a411b02154e49405d58380c4f03434b110d160a10465a5c1b4d5849564360441403084b281e0103030219485b5408524f151b0d1152180c4f0343421000130019495c5e0143076&amp;docType=docx" TargetMode="External" /><Relationship Id="rId8" Type="http://schemas.openxmlformats.org/officeDocument/2006/relationships/theme" Target="theme/theme1.xml" /><Relationship Id="rId9" Type="http://schemas.openxmlformats.org/officeDocument/2006/relationships/numbering" Target="numbering.xml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EDP-25\AppData\Roaming\Microsoft\Templates\TP030003100.dot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BA96AD-965E-4E64-9181-367624570A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A1068E6-E644-4FD5-9023-E298B73A98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TP030003100</Template>
  <TotalTime>642</TotalTime>
  <Pages>2</Pages>
  <Words>1309</Words>
  <Characters>7462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JASPREET SINGH</dc:creator>
  <cp:lastModifiedBy>Bharti Siya</cp:lastModifiedBy>
  <cp:revision>14</cp:revision>
  <cp:lastPrinted>2017-06-29T08:39:00Z</cp:lastPrinted>
  <dcterms:created xsi:type="dcterms:W3CDTF">2025-04-07T13:26:00Z</dcterms:created>
  <dcterms:modified xsi:type="dcterms:W3CDTF">2025-09-03T16:54:00Z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TC300031009990</vt:lpwstr>
  </property>
</Properties>
</file>