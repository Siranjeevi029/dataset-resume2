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F234" w14:textId="77777777" w:rsidR="00C9761E" w:rsidRDefault="00000000">
      <w:r w:rsidRPr="00DF39CC">
        <w:rPr>
          <w:b/>
          <w:bCs/>
          <w:color w:val="4C94D8" w:themeColor="text2" w:themeTint="80"/>
        </w:rPr>
        <w:t>NITHIS KUMAR J</w:t>
      </w:r>
      <w:r>
        <w:rPr>
          <w:b/>
          <w:bCs/>
        </w:rPr>
        <w:br/>
      </w:r>
      <w:hyperlink r:id="rId7" w:history="1">
        <w:r>
          <w:rPr>
            <w:rStyle w:val="Hyperlink"/>
            <w:b/>
            <w:bCs/>
            <w:color w:val="000000"/>
          </w:rPr>
          <w:t>nithishkitchu@gmail.com</w:t>
        </w:r>
      </w:hyperlink>
      <w:r>
        <w:rPr>
          <w:b/>
          <w:bCs/>
          <w:color w:val="000000"/>
        </w:rPr>
        <w:t xml:space="preserve"> | 8608693676 | </w:t>
      </w:r>
      <w:proofErr w:type="spellStart"/>
      <w:r>
        <w:rPr>
          <w:b/>
          <w:bCs/>
          <w:color w:val="000000"/>
        </w:rPr>
        <w:t>Dindigul</w:t>
      </w:r>
      <w:proofErr w:type="spellEnd"/>
    </w:p>
    <w:p w14:paraId="1A359BC5" w14:textId="77777777" w:rsidR="00C9761E" w:rsidRDefault="00000000">
      <w:r>
        <w:rPr>
          <w:b/>
          <w:bCs/>
          <w:color w:val="000000"/>
        </w:rPr>
        <w:t>LinkedIn:</w:t>
      </w:r>
      <w:r>
        <w:t xml:space="preserve"> </w:t>
      </w:r>
      <w:hyperlink r:id="rId8" w:history="1">
        <w:r>
          <w:rPr>
            <w:rStyle w:val="Hyperlink"/>
            <w:b/>
            <w:bCs/>
            <w:color w:val="000000"/>
          </w:rPr>
          <w:t>http://linkedin.com/in/nithish-kumar-159666270</w:t>
        </w:r>
      </w:hyperlink>
    </w:p>
    <w:p w14:paraId="15A5971B" w14:textId="77777777" w:rsidR="00C9761E" w:rsidRDefault="00000000">
      <w:r w:rsidRPr="00DF39CC">
        <w:rPr>
          <w:b/>
          <w:bCs/>
          <w:color w:val="4C94D8" w:themeColor="text2" w:themeTint="80"/>
        </w:rPr>
        <w:t>Professional Summary</w:t>
      </w:r>
      <w:r>
        <w:rPr>
          <w:b/>
          <w:bCs/>
        </w:rPr>
        <w:br/>
      </w:r>
      <w:r>
        <w:rPr>
          <w:rFonts w:ascii="Times New Roman" w:hAnsi="Times New Roman"/>
        </w:rPr>
        <w:t>Result-oriented Java Developer with 2.5 years of experience in developing scalable, high-performance applications. Proficient in Java, Spring Boot, and SQL, with expertise in building RESTful APIs, optimizing database queries, and debugging code. Adept at collaborating in Agile environments to deliver solutions that meet business needs. Proven ability to enhance application performance and streamline development processes. Seeking to leverage technical skills to contribute to dynamic development projects.</w:t>
      </w:r>
    </w:p>
    <w:p w14:paraId="0CA2A5AD" w14:textId="77777777" w:rsidR="00C9761E" w:rsidRPr="00DF39CC" w:rsidRDefault="00000000">
      <w:pPr>
        <w:rPr>
          <w:color w:val="4C94D8" w:themeColor="text2" w:themeTint="80"/>
        </w:rPr>
      </w:pPr>
      <w:r w:rsidRPr="00DF39CC">
        <w:rPr>
          <w:b/>
          <w:bCs/>
          <w:color w:val="4C94D8" w:themeColor="text2" w:themeTint="80"/>
        </w:rPr>
        <w:t>Skills</w:t>
      </w:r>
    </w:p>
    <w:p w14:paraId="56BAA088" w14:textId="77777777" w:rsidR="00C9761E" w:rsidRDefault="00000000">
      <w:pPr>
        <w:numPr>
          <w:ilvl w:val="0"/>
          <w:numId w:val="1"/>
        </w:numPr>
        <w:rPr>
          <w:rFonts w:ascii="Times New Roman" w:hAnsi="Times New Roman"/>
        </w:rPr>
      </w:pPr>
      <w:r>
        <w:rPr>
          <w:rFonts w:ascii="Times New Roman" w:hAnsi="Times New Roman"/>
        </w:rPr>
        <w:t>Programming Languages: Java, SQL</w:t>
      </w:r>
    </w:p>
    <w:p w14:paraId="50AD7492" w14:textId="77777777" w:rsidR="00C9761E" w:rsidRDefault="00000000">
      <w:pPr>
        <w:numPr>
          <w:ilvl w:val="0"/>
          <w:numId w:val="1"/>
        </w:numPr>
        <w:rPr>
          <w:rFonts w:ascii="Times New Roman" w:hAnsi="Times New Roman"/>
        </w:rPr>
      </w:pPr>
      <w:r>
        <w:rPr>
          <w:rFonts w:ascii="Times New Roman" w:hAnsi="Times New Roman"/>
        </w:rPr>
        <w:t>Frameworks &amp; Tools: Spring Boot, Hibernate, Maven</w:t>
      </w:r>
    </w:p>
    <w:p w14:paraId="295DE5D9" w14:textId="77777777" w:rsidR="00C9761E" w:rsidRDefault="00000000">
      <w:pPr>
        <w:numPr>
          <w:ilvl w:val="0"/>
          <w:numId w:val="1"/>
        </w:numPr>
        <w:rPr>
          <w:rFonts w:ascii="Times New Roman" w:hAnsi="Times New Roman"/>
        </w:rPr>
      </w:pPr>
      <w:r>
        <w:rPr>
          <w:rFonts w:ascii="Times New Roman" w:hAnsi="Times New Roman"/>
        </w:rPr>
        <w:t>Web Technologies: HTML, CSS, REST APIs</w:t>
      </w:r>
    </w:p>
    <w:p w14:paraId="12478363" w14:textId="77777777" w:rsidR="00C9761E" w:rsidRDefault="00000000">
      <w:pPr>
        <w:numPr>
          <w:ilvl w:val="0"/>
          <w:numId w:val="1"/>
        </w:numPr>
        <w:rPr>
          <w:rFonts w:ascii="Times New Roman" w:hAnsi="Times New Roman"/>
        </w:rPr>
      </w:pPr>
      <w:r>
        <w:rPr>
          <w:rFonts w:ascii="Times New Roman" w:hAnsi="Times New Roman"/>
        </w:rPr>
        <w:t>Databases: MySQL, PostgreSQL</w:t>
      </w:r>
    </w:p>
    <w:p w14:paraId="5C88205D" w14:textId="77777777" w:rsidR="00C9761E" w:rsidRDefault="00000000">
      <w:pPr>
        <w:numPr>
          <w:ilvl w:val="0"/>
          <w:numId w:val="1"/>
        </w:numPr>
        <w:rPr>
          <w:rFonts w:ascii="Times New Roman" w:hAnsi="Times New Roman"/>
        </w:rPr>
      </w:pPr>
      <w:r>
        <w:rPr>
          <w:rFonts w:ascii="Times New Roman" w:hAnsi="Times New Roman"/>
        </w:rPr>
        <w:t>Development Tools &amp; Version Control: Eclipse, GitHub</w:t>
      </w:r>
    </w:p>
    <w:p w14:paraId="6D4E80D9" w14:textId="77777777" w:rsidR="00C9761E" w:rsidRDefault="00000000">
      <w:pPr>
        <w:numPr>
          <w:ilvl w:val="0"/>
          <w:numId w:val="1"/>
        </w:numPr>
        <w:rPr>
          <w:rFonts w:ascii="Times New Roman" w:hAnsi="Times New Roman"/>
        </w:rPr>
      </w:pPr>
      <w:r>
        <w:rPr>
          <w:rFonts w:ascii="Times New Roman" w:hAnsi="Times New Roman"/>
        </w:rPr>
        <w:t>Software Development Methodologies: Agile, Scrum</w:t>
      </w:r>
    </w:p>
    <w:p w14:paraId="77B208B4" w14:textId="77777777" w:rsidR="00C9761E" w:rsidRDefault="00000000">
      <w:pPr>
        <w:rPr>
          <w:b/>
          <w:bCs/>
          <w:color w:val="0E2841"/>
        </w:rPr>
      </w:pPr>
      <w:r w:rsidRPr="00DF39CC">
        <w:rPr>
          <w:b/>
          <w:bCs/>
          <w:color w:val="4C94D8" w:themeColor="text2" w:themeTint="80"/>
        </w:rPr>
        <w:t xml:space="preserve">Professional Experience </w:t>
      </w:r>
      <w:r>
        <w:rPr>
          <w:b/>
          <w:bCs/>
          <w:color w:val="0E2841"/>
        </w:rPr>
        <w:t>(2.5 years)</w:t>
      </w:r>
    </w:p>
    <w:p w14:paraId="0404D59C" w14:textId="77777777" w:rsidR="00C9761E" w:rsidRDefault="00000000">
      <w:r>
        <w:rPr>
          <w:b/>
          <w:bCs/>
          <w:color w:val="0E2841"/>
        </w:rPr>
        <w:t>Junior Engineer</w:t>
      </w:r>
      <w:r>
        <w:rPr>
          <w:b/>
          <w:bCs/>
        </w:rPr>
        <w:br/>
      </w:r>
      <w:proofErr w:type="spellStart"/>
      <w:r>
        <w:rPr>
          <w:b/>
          <w:bCs/>
        </w:rPr>
        <w:t>PayAsia</w:t>
      </w:r>
      <w:proofErr w:type="spellEnd"/>
      <w:r>
        <w:rPr>
          <w:b/>
          <w:bCs/>
        </w:rPr>
        <w:t xml:space="preserve"> </w:t>
      </w:r>
      <w:proofErr w:type="spellStart"/>
      <w:r>
        <w:rPr>
          <w:b/>
          <w:bCs/>
        </w:rPr>
        <w:t>mgmt</w:t>
      </w:r>
      <w:proofErr w:type="spellEnd"/>
      <w:r>
        <w:rPr>
          <w:b/>
          <w:bCs/>
        </w:rPr>
        <w:t xml:space="preserve"> Pvt Ltd | June 2023 – Present</w:t>
      </w:r>
    </w:p>
    <w:p w14:paraId="48836AA8" w14:textId="77777777" w:rsidR="00C9761E" w:rsidRDefault="00000000">
      <w:pPr>
        <w:numPr>
          <w:ilvl w:val="0"/>
          <w:numId w:val="2"/>
        </w:numPr>
        <w:rPr>
          <w:rFonts w:ascii="Times New Roman" w:hAnsi="Times New Roman"/>
        </w:rPr>
      </w:pPr>
      <w:r>
        <w:rPr>
          <w:rFonts w:ascii="Times New Roman" w:hAnsi="Times New Roman"/>
        </w:rPr>
        <w:t>Designed and implemented RESTful APIs using Spring Boot for seamless data exchange and integration across multiple platforms.</w:t>
      </w:r>
    </w:p>
    <w:p w14:paraId="749F9694" w14:textId="77777777" w:rsidR="00C9761E" w:rsidRDefault="00000000">
      <w:pPr>
        <w:numPr>
          <w:ilvl w:val="0"/>
          <w:numId w:val="2"/>
        </w:numPr>
        <w:rPr>
          <w:rFonts w:ascii="Times New Roman" w:hAnsi="Times New Roman"/>
        </w:rPr>
      </w:pPr>
      <w:r>
        <w:rPr>
          <w:rFonts w:ascii="Times New Roman" w:hAnsi="Times New Roman"/>
        </w:rPr>
        <w:t>Collaborated with front-end developers to ensure smooth API compatibility and integration, enhancing user experience.</w:t>
      </w:r>
    </w:p>
    <w:p w14:paraId="2960AD05" w14:textId="77777777" w:rsidR="00C9761E" w:rsidRDefault="00000000">
      <w:pPr>
        <w:numPr>
          <w:ilvl w:val="0"/>
          <w:numId w:val="2"/>
        </w:numPr>
        <w:rPr>
          <w:rFonts w:ascii="Times New Roman" w:hAnsi="Times New Roman"/>
        </w:rPr>
      </w:pPr>
      <w:r>
        <w:rPr>
          <w:rFonts w:ascii="Times New Roman" w:hAnsi="Times New Roman"/>
        </w:rPr>
        <w:t>Improved application performance by optimizing MySQL database queries.</w:t>
      </w:r>
    </w:p>
    <w:p w14:paraId="7CDA5907" w14:textId="77777777" w:rsidR="00C9761E" w:rsidRDefault="00000000">
      <w:pPr>
        <w:numPr>
          <w:ilvl w:val="0"/>
          <w:numId w:val="2"/>
        </w:numPr>
        <w:rPr>
          <w:rFonts w:ascii="Times New Roman" w:hAnsi="Times New Roman"/>
        </w:rPr>
      </w:pPr>
      <w:r>
        <w:rPr>
          <w:rFonts w:ascii="Times New Roman" w:hAnsi="Times New Roman"/>
        </w:rPr>
        <w:t>Conducted unit testing and integration testing to ensure code reliability and functionality.</w:t>
      </w:r>
    </w:p>
    <w:p w14:paraId="5F9654EE" w14:textId="77777777" w:rsidR="00C9761E" w:rsidRDefault="00000000">
      <w:pPr>
        <w:numPr>
          <w:ilvl w:val="0"/>
          <w:numId w:val="2"/>
        </w:numPr>
        <w:rPr>
          <w:rFonts w:ascii="Times New Roman" w:hAnsi="Times New Roman"/>
        </w:rPr>
      </w:pPr>
      <w:r>
        <w:rPr>
          <w:rFonts w:ascii="Times New Roman" w:hAnsi="Times New Roman"/>
        </w:rPr>
        <w:t>Worked closely with QA teams to debug and resolve issues, ensuring high-quality software releases.</w:t>
      </w:r>
    </w:p>
    <w:p w14:paraId="2545242D" w14:textId="77777777" w:rsidR="00C9761E" w:rsidRDefault="00000000">
      <w:pPr>
        <w:numPr>
          <w:ilvl w:val="0"/>
          <w:numId w:val="2"/>
        </w:numPr>
        <w:rPr>
          <w:rFonts w:ascii="Times New Roman" w:hAnsi="Times New Roman"/>
        </w:rPr>
      </w:pPr>
      <w:r>
        <w:rPr>
          <w:rFonts w:ascii="Times New Roman" w:hAnsi="Times New Roman"/>
        </w:rPr>
        <w:t>Enhanced system security by implementing authentication and authorization mechanisms using Spring Security, ensuring secure access to sensitive data</w:t>
      </w:r>
    </w:p>
    <w:p w14:paraId="68899388" w14:textId="77777777" w:rsidR="00C9761E" w:rsidRDefault="00000000">
      <w:r>
        <w:rPr>
          <w:b/>
          <w:bCs/>
          <w:color w:val="0E2841"/>
        </w:rPr>
        <w:lastRenderedPageBreak/>
        <w:t>Business Associate</w:t>
      </w:r>
      <w:r>
        <w:rPr>
          <w:b/>
          <w:bCs/>
        </w:rPr>
        <w:br/>
        <w:t>Tata Consulting Services | April 2022 – March 2023</w:t>
      </w:r>
      <w:r>
        <w:br/>
      </w:r>
      <w:r>
        <w:rPr>
          <w:b/>
          <w:bCs/>
        </w:rPr>
        <w:t>(Contracted through Crown Solution India Private Limited)</w:t>
      </w:r>
    </w:p>
    <w:p w14:paraId="00EDC9A9" w14:textId="77777777" w:rsidR="00C9761E" w:rsidRDefault="00000000">
      <w:pPr>
        <w:numPr>
          <w:ilvl w:val="0"/>
          <w:numId w:val="3"/>
        </w:numPr>
        <w:rPr>
          <w:rFonts w:ascii="Times New Roman" w:hAnsi="Times New Roman"/>
        </w:rPr>
      </w:pPr>
      <w:r>
        <w:rPr>
          <w:rFonts w:ascii="Times New Roman" w:hAnsi="Times New Roman"/>
        </w:rPr>
        <w:t>Debugged and fixed critical bugs in Java Spring Boot applications, improving system stability and performance.</w:t>
      </w:r>
    </w:p>
    <w:p w14:paraId="3D5E1889" w14:textId="77777777" w:rsidR="00C9761E" w:rsidRDefault="00000000">
      <w:pPr>
        <w:numPr>
          <w:ilvl w:val="0"/>
          <w:numId w:val="3"/>
        </w:numPr>
        <w:rPr>
          <w:rFonts w:ascii="Times New Roman" w:hAnsi="Times New Roman"/>
        </w:rPr>
      </w:pPr>
      <w:r>
        <w:rPr>
          <w:rFonts w:ascii="Times New Roman" w:hAnsi="Times New Roman"/>
        </w:rPr>
        <w:t>Collaborated with cross-functional teams to identify root causes and implemented long-term solutions for recurring issues.</w:t>
      </w:r>
    </w:p>
    <w:p w14:paraId="5DE005D4" w14:textId="77777777" w:rsidR="00C9761E" w:rsidRDefault="00000000">
      <w:pPr>
        <w:numPr>
          <w:ilvl w:val="0"/>
          <w:numId w:val="3"/>
        </w:numPr>
        <w:rPr>
          <w:rFonts w:ascii="Times New Roman" w:hAnsi="Times New Roman"/>
        </w:rPr>
      </w:pPr>
      <w:r>
        <w:rPr>
          <w:rFonts w:ascii="Times New Roman" w:hAnsi="Times New Roman"/>
        </w:rPr>
        <w:t>Supported the deployment of applications to production environments, ensuring smooth releases and post-deployment monitoring.</w:t>
      </w:r>
    </w:p>
    <w:p w14:paraId="764C74F2" w14:textId="77777777" w:rsidR="00C9761E" w:rsidRDefault="00000000">
      <w:pPr>
        <w:numPr>
          <w:ilvl w:val="0"/>
          <w:numId w:val="3"/>
        </w:numPr>
        <w:rPr>
          <w:rFonts w:ascii="Times New Roman" w:hAnsi="Times New Roman"/>
        </w:rPr>
      </w:pPr>
      <w:r>
        <w:rPr>
          <w:rFonts w:ascii="Times New Roman" w:hAnsi="Times New Roman"/>
        </w:rPr>
        <w:t>Developed SQL queries to improve data retrieval efficiency in applications.</w:t>
      </w:r>
    </w:p>
    <w:p w14:paraId="6E2F6D6F" w14:textId="77777777" w:rsidR="00C9761E" w:rsidRPr="00DF39CC" w:rsidRDefault="00000000">
      <w:pPr>
        <w:rPr>
          <w:b/>
          <w:bCs/>
          <w:color w:val="4C94D8" w:themeColor="text2" w:themeTint="80"/>
        </w:rPr>
      </w:pPr>
      <w:r w:rsidRPr="00DF39CC">
        <w:rPr>
          <w:b/>
          <w:bCs/>
          <w:color w:val="4C94D8" w:themeColor="text2" w:themeTint="80"/>
        </w:rPr>
        <w:t>Projects</w:t>
      </w:r>
    </w:p>
    <w:p w14:paraId="2C862F8A" w14:textId="77777777" w:rsidR="00C9761E" w:rsidRDefault="00000000">
      <w:pPr>
        <w:rPr>
          <w:b/>
          <w:bCs/>
        </w:rPr>
      </w:pPr>
      <w:r>
        <w:rPr>
          <w:b/>
          <w:bCs/>
        </w:rPr>
        <w:t>Apollo: Employee Module &amp; Payroll Module</w:t>
      </w:r>
    </w:p>
    <w:p w14:paraId="32DA907C" w14:textId="77777777" w:rsidR="00C9761E" w:rsidRDefault="00000000">
      <w:pPr>
        <w:numPr>
          <w:ilvl w:val="0"/>
          <w:numId w:val="4"/>
        </w:numPr>
        <w:rPr>
          <w:rFonts w:ascii="Times New Roman" w:hAnsi="Times New Roman"/>
        </w:rPr>
      </w:pPr>
      <w:r>
        <w:rPr>
          <w:rFonts w:ascii="Times New Roman" w:hAnsi="Times New Roman"/>
        </w:rPr>
        <w:t>Developed RESTful APIs using Spring Boot to handle employee data management, and Payroll inputs and pay records including CRUD operations.</w:t>
      </w:r>
    </w:p>
    <w:p w14:paraId="05E5A63D" w14:textId="77777777" w:rsidR="00C9761E" w:rsidRDefault="00000000">
      <w:pPr>
        <w:numPr>
          <w:ilvl w:val="0"/>
          <w:numId w:val="4"/>
        </w:numPr>
        <w:rPr>
          <w:rFonts w:ascii="Times New Roman" w:hAnsi="Times New Roman"/>
        </w:rPr>
      </w:pPr>
      <w:r>
        <w:rPr>
          <w:rFonts w:ascii="Times New Roman" w:hAnsi="Times New Roman"/>
        </w:rPr>
        <w:t>Designed and optimized MySQL database schemas for storing employee records and payroll inputs, ensuring scalability and efficient data retrieval.</w:t>
      </w:r>
    </w:p>
    <w:p w14:paraId="562726AF" w14:textId="77777777" w:rsidR="00C9761E" w:rsidRDefault="00000000">
      <w:pPr>
        <w:numPr>
          <w:ilvl w:val="0"/>
          <w:numId w:val="4"/>
        </w:numPr>
        <w:rPr>
          <w:rFonts w:ascii="Times New Roman" w:hAnsi="Times New Roman"/>
        </w:rPr>
      </w:pPr>
      <w:r>
        <w:rPr>
          <w:rFonts w:ascii="Times New Roman" w:hAnsi="Times New Roman"/>
        </w:rPr>
        <w:t>Integrated the backend with front-end applications, ensuring seamless data flow and improved user experience.</w:t>
      </w:r>
    </w:p>
    <w:p w14:paraId="3703EE14" w14:textId="77777777" w:rsidR="00C9761E" w:rsidRDefault="00000000">
      <w:pPr>
        <w:numPr>
          <w:ilvl w:val="0"/>
          <w:numId w:val="4"/>
        </w:numPr>
        <w:rPr>
          <w:rFonts w:ascii="Times New Roman" w:hAnsi="Times New Roman"/>
        </w:rPr>
      </w:pPr>
      <w:r>
        <w:rPr>
          <w:rFonts w:ascii="Times New Roman" w:hAnsi="Times New Roman"/>
        </w:rPr>
        <w:t>Maintained project versioning and code repositories using GitHub, ensuring code quality through peer reviews and adherence to best practices.</w:t>
      </w:r>
    </w:p>
    <w:p w14:paraId="2CD13B53" w14:textId="77777777" w:rsidR="00C9761E" w:rsidRDefault="00000000">
      <w:pPr>
        <w:rPr>
          <w:b/>
          <w:bCs/>
        </w:rPr>
      </w:pPr>
      <w:proofErr w:type="spellStart"/>
      <w:r>
        <w:rPr>
          <w:b/>
          <w:bCs/>
        </w:rPr>
        <w:t>TalentOz</w:t>
      </w:r>
      <w:proofErr w:type="spellEnd"/>
      <w:r>
        <w:rPr>
          <w:b/>
          <w:bCs/>
        </w:rPr>
        <w:t>: Japan Digital Workspace</w:t>
      </w:r>
    </w:p>
    <w:p w14:paraId="71DDB29F" w14:textId="77777777" w:rsidR="00C9761E" w:rsidRDefault="00000000">
      <w:pPr>
        <w:numPr>
          <w:ilvl w:val="0"/>
          <w:numId w:val="5"/>
        </w:numPr>
        <w:rPr>
          <w:rFonts w:ascii="Times New Roman" w:hAnsi="Times New Roman"/>
        </w:rPr>
      </w:pPr>
      <w:r>
        <w:rPr>
          <w:rFonts w:ascii="Times New Roman" w:hAnsi="Times New Roman"/>
        </w:rPr>
        <w:t>Developed a web application to assist employees relocating from India to Japan with home insurance and accommodation processes.</w:t>
      </w:r>
    </w:p>
    <w:p w14:paraId="611A64F0" w14:textId="77777777" w:rsidR="00C9761E" w:rsidRDefault="00000000">
      <w:pPr>
        <w:numPr>
          <w:ilvl w:val="0"/>
          <w:numId w:val="5"/>
        </w:numPr>
        <w:rPr>
          <w:rFonts w:ascii="Times New Roman" w:hAnsi="Times New Roman"/>
        </w:rPr>
      </w:pPr>
      <w:r>
        <w:rPr>
          <w:rFonts w:ascii="Times New Roman" w:hAnsi="Times New Roman"/>
        </w:rPr>
        <w:t>Automated email notifications and report generation, improving employee processing efficiency.</w:t>
      </w:r>
    </w:p>
    <w:p w14:paraId="4C9F29AC" w14:textId="77777777" w:rsidR="00C9761E" w:rsidRDefault="00000000">
      <w:pPr>
        <w:numPr>
          <w:ilvl w:val="0"/>
          <w:numId w:val="5"/>
        </w:numPr>
        <w:rPr>
          <w:rFonts w:ascii="Times New Roman" w:hAnsi="Times New Roman"/>
        </w:rPr>
      </w:pPr>
      <w:r>
        <w:rPr>
          <w:rFonts w:ascii="Times New Roman" w:hAnsi="Times New Roman"/>
        </w:rPr>
        <w:t>Worked closely with business teams to align application features with user requirements and compliance regulations.</w:t>
      </w:r>
    </w:p>
    <w:p w14:paraId="110E8733" w14:textId="77777777" w:rsidR="00C9761E" w:rsidRDefault="00000000">
      <w:r w:rsidRPr="00DF39CC">
        <w:rPr>
          <w:b/>
          <w:bCs/>
          <w:color w:val="4C94D8" w:themeColor="text2" w:themeTint="80"/>
        </w:rPr>
        <w:t>Education</w:t>
      </w:r>
      <w:r>
        <w:rPr>
          <w:b/>
          <w:bCs/>
        </w:rPr>
        <w:br/>
      </w:r>
      <w:r>
        <w:rPr>
          <w:rFonts w:ascii="Times New Roman" w:hAnsi="Times New Roman"/>
        </w:rPr>
        <w:t>Bachelor of Engineering in EEE</w:t>
      </w:r>
      <w:r>
        <w:rPr>
          <w:rFonts w:ascii="Times New Roman" w:hAnsi="Times New Roman"/>
        </w:rPr>
        <w:br/>
        <w:t>PSNA CET | 2015-2019</w:t>
      </w:r>
    </w:p>
    <w:sectPr w:rsidR="00C976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BEECD" w14:textId="77777777" w:rsidR="005F2B64" w:rsidRDefault="005F2B64">
      <w:pPr>
        <w:spacing w:after="0" w:line="240" w:lineRule="auto"/>
      </w:pPr>
      <w:r>
        <w:separator/>
      </w:r>
    </w:p>
  </w:endnote>
  <w:endnote w:type="continuationSeparator" w:id="0">
    <w:p w14:paraId="67ADF1B4" w14:textId="77777777" w:rsidR="005F2B64" w:rsidRDefault="005F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21BD7" w14:textId="77777777" w:rsidR="005F2B64" w:rsidRDefault="005F2B64">
      <w:pPr>
        <w:spacing w:after="0" w:line="240" w:lineRule="auto"/>
      </w:pPr>
      <w:r>
        <w:rPr>
          <w:color w:val="000000"/>
        </w:rPr>
        <w:separator/>
      </w:r>
    </w:p>
  </w:footnote>
  <w:footnote w:type="continuationSeparator" w:id="0">
    <w:p w14:paraId="5134E389" w14:textId="77777777" w:rsidR="005F2B64" w:rsidRDefault="005F2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45F0"/>
    <w:multiLevelType w:val="multilevel"/>
    <w:tmpl w:val="9538ED4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30EB64EF"/>
    <w:multiLevelType w:val="multilevel"/>
    <w:tmpl w:val="C29C62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39C31C0"/>
    <w:multiLevelType w:val="multilevel"/>
    <w:tmpl w:val="9550887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60AA2D89"/>
    <w:multiLevelType w:val="multilevel"/>
    <w:tmpl w:val="30545D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2B040F0"/>
    <w:multiLevelType w:val="multilevel"/>
    <w:tmpl w:val="FFFCE9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371145856">
    <w:abstractNumId w:val="4"/>
  </w:num>
  <w:num w:numId="2" w16cid:durableId="998774376">
    <w:abstractNumId w:val="0"/>
  </w:num>
  <w:num w:numId="3" w16cid:durableId="595403418">
    <w:abstractNumId w:val="2"/>
  </w:num>
  <w:num w:numId="4" w16cid:durableId="137654615">
    <w:abstractNumId w:val="3"/>
  </w:num>
  <w:num w:numId="5" w16cid:durableId="146415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9761E"/>
    <w:rsid w:val="005F2B64"/>
    <w:rsid w:val="007449E6"/>
    <w:rsid w:val="00BE3C83"/>
    <w:rsid w:val="00C9761E"/>
    <w:rsid w:val="00DF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1BC0"/>
  <w15:docId w15:val="{DAA8264E-D408-402E-850A-9D9755E1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inkedin.com/in/nithish-kumar-159666270" TargetMode="External"/><Relationship Id="rId3" Type="http://schemas.openxmlformats.org/officeDocument/2006/relationships/settings" Target="settings.xml"/><Relationship Id="rId7" Type="http://schemas.openxmlformats.org/officeDocument/2006/relationships/hyperlink" Target="mailto:nithishkitch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Kumar</dc:creator>
  <dc:description/>
  <cp:lastModifiedBy>Nithish Kumar</cp:lastModifiedBy>
  <cp:revision>3</cp:revision>
  <dcterms:created xsi:type="dcterms:W3CDTF">2025-01-31T18:07:00Z</dcterms:created>
  <dcterms:modified xsi:type="dcterms:W3CDTF">2025-01-31T18:08:00Z</dcterms:modified>
</cp:coreProperties>
</file>