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ableGrid"/>
        <w:tblDescription w:val="Layout table for name, contact info, and objective"/>
        <w:tblW w:w="5000" w:type="pct"/>
        <w:tblCellMar>
          <w:left w:w="0" w:type="dxa"/>
          <w:bottom w:w="115" w:type="dxa"/>
          <w:right w:w="0" w:type="dxa"/>
        </w:tblCellMar>
        <w:tblLook w:val="04A0"/>
      </w:tblPr>
      <w:tblGrid>
        <w:gridCol w:w="9360"/>
      </w:tblGrid>
      <w:tr w14:paraId="204A4099" w14:textId="77777777" w:rsidTr="00007728">
        <w:tblPrEx>
          <w:tblW w:w="5000" w:type="pct"/>
          <w:tblCellMar>
            <w:left w:w="0" w:type="dxa"/>
            <w:bottom w:w="115" w:type="dxa"/>
            <w:right w:w="0" w:type="dxa"/>
          </w:tblCellMar>
          <w:tblLook w:val="04A0"/>
        </w:tblPrEx>
        <w:trPr>
          <w:trHeight w:hRule="exact" w:val="1800"/>
        </w:trPr>
        <w:tc>
          <w:tcPr>
            <w:tcW w:w="9360" w:type="dxa"/>
            <w:tcMar>
              <w:top w:w="0" w:type="dxa"/>
              <w:bottom w:w="0" w:type="dxa"/>
            </w:tcMar>
          </w:tcPr>
          <w:p w:rsidR="00692703" w:rsidRPr="002C3F31" w:rsidP="002C3F31" w14:paraId="1C915BE5" w14:textId="55600598">
            <w:pPr>
              <w:jc w:val="center"/>
              <w:rPr>
                <w:sz w:val="56"/>
                <w:szCs w:val="56"/>
              </w:rPr>
            </w:pPr>
            <w:r w:rsidRPr="002C3F31">
              <w:rPr>
                <w:sz w:val="56"/>
                <w:szCs w:val="56"/>
              </w:rPr>
              <w:t>Charan Raj Dachepalli</w:t>
            </w:r>
          </w:p>
          <w:p w:rsidR="00692703" w:rsidRPr="002C3F31" w:rsidP="00913946" w14:paraId="0F7F1DA3" w14:textId="5E032F70">
            <w:pPr>
              <w:pStyle w:val="ContactInfo"/>
              <w:contextualSpacing w:val="0"/>
            </w:pPr>
            <w:r w:rsidRPr="002C3F31">
              <w:t>+91 95337 36345</w:t>
            </w:r>
          </w:p>
          <w:p w:rsidR="002C3F31" w:rsidRPr="002C3F31" w:rsidP="00913946" w14:paraId="797A3AA1" w14:textId="77777777">
            <w:pPr>
              <w:pStyle w:val="ContactInfoEmphasis"/>
              <w:contextualSpacing w:val="0"/>
              <w:rPr>
                <w:b w:val="0"/>
                <w:bCs/>
                <w:color w:val="595959" w:themeColor="text1" w:themeTint="A6"/>
              </w:rPr>
            </w:pPr>
            <w:r w:rsidRPr="002C3F31">
              <w:rPr>
                <w:b w:val="0"/>
                <w:bCs/>
                <w:color w:val="595959" w:themeColor="text1" w:themeTint="A6"/>
              </w:rPr>
              <w:t>charanraj3355@gmail.com</w:t>
            </w:r>
            <w:r w:rsidRPr="002C3F31" w:rsidR="00692703">
              <w:rPr>
                <w:b w:val="0"/>
                <w:bCs/>
                <w:color w:val="595959" w:themeColor="text1" w:themeTint="A6"/>
              </w:rPr>
              <w:t xml:space="preserve"> </w:t>
            </w:r>
          </w:p>
          <w:p w:rsidR="00692703" w:rsidRPr="00CF1A49" w:rsidP="00913946" w14:paraId="1AA0A798" w14:textId="612822A7">
            <w:pPr>
              <w:pStyle w:val="ContactInfoEmphasis"/>
              <w:contextualSpacing w:val="0"/>
            </w:pPr>
            <w:r w:rsidRPr="002C3F31">
              <w:rPr>
                <w:b w:val="0"/>
                <w:bCs/>
                <w:color w:val="595959" w:themeColor="text1" w:themeTint="A6"/>
              </w:rPr>
              <w:t>https://www.linkedin.com/in/charan-raj-dachepalli-649473135/</w:t>
            </w:r>
          </w:p>
        </w:tc>
      </w:tr>
      <w:tr w14:paraId="2C6D0E62" w14:textId="77777777" w:rsidTr="00692703">
        <w:tblPrEx>
          <w:tblW w:w="5000" w:type="pct"/>
          <w:tblCellMar>
            <w:left w:w="0" w:type="dxa"/>
            <w:bottom w:w="115" w:type="dxa"/>
            <w:right w:w="0" w:type="dxa"/>
          </w:tblCellMar>
          <w:tblLook w:val="04A0"/>
        </w:tblPrEx>
        <w:tc>
          <w:tcPr>
            <w:tcW w:w="9360" w:type="dxa"/>
            <w:tcMar>
              <w:top w:w="432" w:type="dxa"/>
            </w:tcMar>
          </w:tcPr>
          <w:p w:rsidR="009F5CC9" w:rsidRPr="009F5CC9" w:rsidP="009F5CC9" w14:paraId="3D41D503" w14:textId="14EEA23E">
            <w:pPr>
              <w:pStyle w:val="Heading1"/>
            </w:pPr>
            <w:r>
              <w:t>Professional summary</w:t>
            </w:r>
          </w:p>
          <w:p w:rsidR="001755A8" w:rsidRPr="00CF1A49" w:rsidP="00E81625" w14:paraId="5B9CE0E8" w14:textId="062422BD">
            <w:r w:rsidRPr="00D151E2">
              <w:t xml:space="preserve">Results-driven Frontend Lead with 8+ years of experience developing and delivering scalable, high-performance web applications using React.js, JavaScript (ES6+), TypeScript, and Next.js. Adept at leading cross-functional teams, </w:t>
            </w:r>
            <w:r w:rsidRPr="00635E93" w:rsidR="00635E93">
              <w:t>applying critical thinking to solve complex UI challenges,</w:t>
            </w:r>
            <w:r w:rsidR="00635E93">
              <w:t xml:space="preserve"> </w:t>
            </w:r>
            <w:r w:rsidRPr="00D151E2">
              <w:t>optimizing UI performance, and driving Agile delivery. Known for translating complex business requirements into intuitive, reusable, and maintainable UI components. Passionate about mentoring teams, enforcing code quality standards, and delivering customer-centric digital experiences.</w:t>
            </w:r>
          </w:p>
        </w:tc>
      </w:tr>
    </w:tbl>
    <w:p w:rsidR="00F67887" w:rsidRPr="00CF1A49" w:rsidP="00F67887" w14:paraId="451C1B50" w14:textId="1D039392">
      <w:pPr>
        <w:pStyle w:val="Heading1"/>
      </w:pPr>
      <w:r>
        <w:t xml:space="preserve">technical </w:t>
      </w:r>
      <w:sdt>
        <w:sdtPr>
          <w:alias w:val="Skills:"/>
          <w:tag w:val="Skills:"/>
          <w:id w:val="-1392877668"/>
          <w:placeholder>
            <w:docPart w:val="A669BC0CDCCB4AF58D12006D46BC8F56"/>
          </w:placeholder>
          <w:showingPlcHdr/>
          <w:richText/>
          <w:temporary/>
          <w15:appearance w15:val="hidden"/>
        </w:sdtPr>
        <w:sdtContent>
          <w:r w:rsidRPr="00CF1A49">
            <w:t>Skills</w:t>
          </w:r>
        </w:sdtContent>
      </w:sdt>
    </w:p>
    <w:p w:rsidR="00DF657B" w:rsidP="001C3B96" w14:paraId="66F1808F" w14:textId="50F278B4">
      <w:pPr>
        <w:pStyle w:val="Heading3"/>
        <w:rPr>
          <w:rFonts w:eastAsiaTheme="minorHAnsi" w:cstheme="minorBidi"/>
          <w:b w:val="0"/>
          <w:caps w:val="0"/>
          <w:szCs w:val="22"/>
          <w:lang w:val="en-IN"/>
        </w:rPr>
      </w:pPr>
      <w:r w:rsidRPr="003F2990">
        <w:rPr>
          <w:rFonts w:eastAsiaTheme="minorHAnsi" w:cstheme="minorBidi"/>
          <w:bCs/>
          <w:caps w:val="0"/>
          <w:szCs w:val="22"/>
          <w:lang w:val="en-IN"/>
        </w:rPr>
        <w:t>Frontend</w:t>
      </w:r>
      <w:r>
        <w:t xml:space="preserve">: </w:t>
      </w:r>
      <w:r w:rsidRPr="00CC1C62" w:rsidR="00CC1807">
        <w:rPr>
          <w:rFonts w:eastAsiaTheme="minorHAnsi" w:cstheme="minorBidi"/>
          <w:b w:val="0"/>
          <w:caps w:val="0"/>
          <w:szCs w:val="22"/>
          <w:lang w:val="en-IN"/>
        </w:rPr>
        <w:t>ReactJS, JavaScript (ES5/ES6),</w:t>
      </w:r>
      <w:r w:rsidR="003133C6">
        <w:rPr>
          <w:rFonts w:eastAsiaTheme="minorHAnsi" w:cstheme="minorBidi"/>
          <w:b w:val="0"/>
          <w:caps w:val="0"/>
          <w:szCs w:val="22"/>
          <w:lang w:val="en-IN"/>
        </w:rPr>
        <w:t xml:space="preserve"> TypeScript,</w:t>
      </w:r>
      <w:r w:rsidRPr="00CC1C62" w:rsidR="00CC1807">
        <w:rPr>
          <w:rFonts w:eastAsiaTheme="minorHAnsi" w:cstheme="minorBidi"/>
          <w:b w:val="0"/>
          <w:caps w:val="0"/>
          <w:szCs w:val="22"/>
          <w:lang w:val="en-IN"/>
        </w:rPr>
        <w:t xml:space="preserve"> Next.js, React Native, jQuery, </w:t>
      </w:r>
      <w:r w:rsidR="004A00EC">
        <w:rPr>
          <w:rFonts w:eastAsiaTheme="minorHAnsi" w:cstheme="minorBidi"/>
          <w:b w:val="0"/>
          <w:caps w:val="0"/>
          <w:szCs w:val="22"/>
          <w:lang w:val="en-IN"/>
        </w:rPr>
        <w:t>HTML5,</w:t>
      </w:r>
      <w:r w:rsidR="003F2990">
        <w:rPr>
          <w:rFonts w:eastAsiaTheme="minorHAnsi" w:cstheme="minorBidi"/>
          <w:b w:val="0"/>
          <w:caps w:val="0"/>
          <w:szCs w:val="22"/>
          <w:lang w:val="en-IN"/>
        </w:rPr>
        <w:t xml:space="preserve"> </w:t>
      </w:r>
      <w:r w:rsidR="004A00EC">
        <w:rPr>
          <w:rFonts w:eastAsiaTheme="minorHAnsi" w:cstheme="minorBidi"/>
          <w:b w:val="0"/>
          <w:caps w:val="0"/>
          <w:szCs w:val="22"/>
          <w:lang w:val="en-IN"/>
        </w:rPr>
        <w:t>CSS3</w:t>
      </w:r>
      <w:r w:rsidR="00EC2E4E">
        <w:rPr>
          <w:rFonts w:eastAsiaTheme="minorHAnsi" w:cstheme="minorBidi"/>
          <w:b w:val="0"/>
          <w:caps w:val="0"/>
          <w:szCs w:val="22"/>
          <w:lang w:val="en-IN"/>
        </w:rPr>
        <w:t>,</w:t>
      </w:r>
      <w:r w:rsidR="008448D9">
        <w:rPr>
          <w:rFonts w:eastAsiaTheme="minorHAnsi" w:cstheme="minorBidi"/>
          <w:b w:val="0"/>
          <w:caps w:val="0"/>
          <w:szCs w:val="22"/>
          <w:lang w:val="en-IN"/>
        </w:rPr>
        <w:t xml:space="preserve"> and</w:t>
      </w:r>
      <w:r w:rsidR="004A00EC">
        <w:rPr>
          <w:rFonts w:eastAsiaTheme="minorHAnsi" w:cstheme="minorBidi"/>
          <w:b w:val="0"/>
          <w:caps w:val="0"/>
          <w:szCs w:val="22"/>
          <w:lang w:val="en-IN"/>
        </w:rPr>
        <w:t xml:space="preserve"> Bootstrap</w:t>
      </w:r>
    </w:p>
    <w:p w:rsidR="00EC2E4E" w:rsidP="007203EF" w14:paraId="1354CD6A" w14:textId="6CC01681">
      <w:pPr>
        <w:pStyle w:val="Heading3"/>
        <w:rPr>
          <w:rFonts w:eastAsiaTheme="minorHAnsi" w:cstheme="minorBidi"/>
          <w:b w:val="0"/>
          <w:caps w:val="0"/>
          <w:szCs w:val="22"/>
          <w:lang w:val="en-IN"/>
        </w:rPr>
      </w:pPr>
      <w:r w:rsidRPr="007203EF">
        <w:rPr>
          <w:rFonts w:eastAsiaTheme="minorHAnsi" w:cstheme="minorBidi"/>
          <w:bCs/>
          <w:caps w:val="0"/>
          <w:szCs w:val="22"/>
          <w:lang w:val="en-IN"/>
        </w:rPr>
        <w:t>Libraries &amp; Tools:</w:t>
      </w:r>
      <w:r w:rsidRPr="007203EF">
        <w:rPr>
          <w:rFonts w:eastAsiaTheme="minorHAnsi" w:cstheme="minorBidi"/>
          <w:b w:val="0"/>
          <w:caps w:val="0"/>
          <w:szCs w:val="22"/>
          <w:lang w:val="en-IN"/>
        </w:rPr>
        <w:t xml:space="preserve"> Axios, NPM, Material UI, Redux, Flux, Jest, Azure Repos, GIT, SVN</w:t>
      </w:r>
    </w:p>
    <w:p w:rsidR="00DE3ED2" w:rsidP="001C3B96" w14:paraId="6451924D" w14:textId="748E5DE8">
      <w:pPr>
        <w:pStyle w:val="Heading3"/>
        <w:rPr>
          <w:rFonts w:eastAsiaTheme="minorHAnsi" w:cstheme="minorBidi"/>
          <w:b w:val="0"/>
          <w:caps w:val="0"/>
          <w:szCs w:val="22"/>
          <w:lang w:val="en-IN"/>
        </w:rPr>
      </w:pPr>
      <w:r w:rsidRPr="00852F91">
        <w:rPr>
          <w:rFonts w:eastAsiaTheme="minorHAnsi" w:cstheme="minorBidi"/>
          <w:bCs/>
          <w:caps w:val="0"/>
          <w:szCs w:val="22"/>
          <w:lang w:val="en-IN"/>
        </w:rPr>
        <w:t>Others</w:t>
      </w:r>
      <w:r>
        <w:t xml:space="preserve">: </w:t>
      </w:r>
      <w:r>
        <w:rPr>
          <w:rFonts w:eastAsiaTheme="minorHAnsi" w:cstheme="minorBidi"/>
          <w:b w:val="0"/>
          <w:caps w:val="0"/>
          <w:szCs w:val="22"/>
          <w:lang w:val="en-IN"/>
        </w:rPr>
        <w:t>Agile Development, UI/UX Design principles</w:t>
      </w:r>
      <w:r w:rsidR="00067B9E">
        <w:rPr>
          <w:rFonts w:eastAsiaTheme="minorHAnsi" w:cstheme="minorBidi"/>
          <w:b w:val="0"/>
          <w:caps w:val="0"/>
          <w:szCs w:val="22"/>
          <w:lang w:val="en-IN"/>
        </w:rPr>
        <w:t>, Debugging, Performance Optimization</w:t>
      </w:r>
      <w:r w:rsidRPr="00564ABE" w:rsidR="00564ABE">
        <w:rPr>
          <w:rFonts w:eastAsiaTheme="minorHAnsi" w:cstheme="minorBidi"/>
          <w:b w:val="0"/>
          <w:caps w:val="0"/>
          <w:szCs w:val="22"/>
          <w:lang w:val="en-IN"/>
        </w:rPr>
        <w:t>, REST API Integration, Security Best Practices</w:t>
      </w:r>
    </w:p>
    <w:p w:rsidR="004E01EB" w:rsidRPr="00CF1A49" w:rsidP="004E01EB" w14:paraId="6ECD80DE" w14:textId="759CD10E">
      <w:pPr>
        <w:pStyle w:val="Heading1"/>
      </w:pPr>
      <w:r>
        <w:t xml:space="preserve">professional </w:t>
      </w:r>
      <w:sdt>
        <w:sdtPr>
          <w:alias w:val="Experience:"/>
          <w:tag w:val="Experience:"/>
          <w:id w:val="-1983300934"/>
          <w:placeholder>
            <w:docPart w:val="69F504C4CB98419993858E5D856BE06B"/>
          </w:placeholder>
          <w:showingPlcHdr/>
          <w:richText/>
          <w:temporary/>
          <w15:appearance w15:val="hidden"/>
        </w:sdtPr>
        <w:sdtContent>
          <w:r w:rsidRPr="00CF1A49">
            <w:t>Experience</w:t>
          </w:r>
        </w:sdtContent>
      </w:sdt>
    </w:p>
    <w:tbl>
      <w:tblPr>
        <w:tblStyle w:val="TableGrid"/>
        <w:tblDescription w:val="Experience layout table"/>
        <w:tblW w:w="4975" w:type="pct"/>
        <w:tblInd w:w="72" w:type="dxa"/>
        <w:tblBorders>
          <w:left w:val="dotted" w:sz="18" w:space="0" w:color="BFBFBF" w:themeColor="background1" w:themeShade="BF"/>
        </w:tblBorders>
        <w:tblCellMar>
          <w:left w:w="576" w:type="dxa"/>
          <w:right w:w="0" w:type="dxa"/>
        </w:tblCellMar>
        <w:tblLook w:val="04A0"/>
      </w:tblPr>
      <w:tblGrid>
        <w:gridCol w:w="9290"/>
      </w:tblGrid>
      <w:tr w14:paraId="5C2F862E" w14:textId="77777777" w:rsidTr="00D66A52">
        <w:tblPrEx>
          <w:tblW w:w="4975" w:type="pct"/>
          <w:tblInd w:w="72" w:type="dxa"/>
          <w:tblBorders>
            <w:left w:val="dotted" w:sz="18" w:space="0" w:color="BFBFBF" w:themeColor="background1" w:themeShade="BF"/>
          </w:tblBorders>
          <w:tblCellMar>
            <w:left w:w="576" w:type="dxa"/>
            <w:right w:w="0" w:type="dxa"/>
          </w:tblCellMar>
          <w:tblLook w:val="04A0"/>
        </w:tblPrEx>
        <w:tc>
          <w:tcPr>
            <w:tcW w:w="9355" w:type="dxa"/>
          </w:tcPr>
          <w:p w:rsidR="006633B2" w:rsidRPr="00AD5EA2" w:rsidP="004F18F1" w14:paraId="5D442E87" w14:textId="6A524BC3">
            <w:pPr>
              <w:rPr>
                <w:b/>
                <w:bCs/>
                <w:sz w:val="28"/>
                <w:szCs w:val="28"/>
              </w:rPr>
            </w:pPr>
            <w:r w:rsidRPr="00AD5EA2">
              <w:rPr>
                <w:b/>
                <w:bCs/>
                <w:sz w:val="28"/>
                <w:szCs w:val="28"/>
              </w:rPr>
              <w:t>Accenture</w:t>
            </w:r>
          </w:p>
          <w:p w:rsidR="004F18F1" w:rsidP="00DC5CED" w14:paraId="3D4AE31D" w14:textId="0B22BDE7">
            <w:pPr>
              <w:rPr>
                <w:b/>
                <w:bCs/>
              </w:rPr>
            </w:pPr>
            <w:r>
              <w:rPr>
                <w:sz w:val="28"/>
                <w:szCs w:val="28"/>
              </w:rPr>
              <w:t xml:space="preserve">Custom Software </w:t>
            </w:r>
            <w:r w:rsidRPr="00B96018">
              <w:rPr>
                <w:sz w:val="28"/>
                <w:szCs w:val="28"/>
              </w:rPr>
              <w:t>Engineer</w:t>
            </w:r>
            <w:r>
              <w:rPr>
                <w:sz w:val="28"/>
                <w:szCs w:val="28"/>
              </w:rPr>
              <w:t xml:space="preserve">ing </w:t>
            </w:r>
            <w:r w:rsidR="00142064">
              <w:rPr>
                <w:sz w:val="28"/>
                <w:szCs w:val="28"/>
              </w:rPr>
              <w:t>Team Lead</w:t>
            </w:r>
            <w:r w:rsidR="00DC5CED">
              <w:rPr>
                <w:sz w:val="28"/>
                <w:szCs w:val="28"/>
              </w:rPr>
              <w:t xml:space="preserve">                                   </w:t>
            </w:r>
            <w:r w:rsidRPr="00C358C8" w:rsidR="00C212DA">
              <w:rPr>
                <w:b/>
                <w:bCs/>
              </w:rPr>
              <w:t>June</w:t>
            </w:r>
            <w:r w:rsidRPr="00C358C8" w:rsidR="0025600F">
              <w:rPr>
                <w:b/>
                <w:bCs/>
              </w:rPr>
              <w:t xml:space="preserve"> 2025</w:t>
            </w:r>
            <w:r w:rsidRPr="00C358C8">
              <w:rPr>
                <w:b/>
                <w:bCs/>
              </w:rPr>
              <w:t xml:space="preserve"> – </w:t>
            </w:r>
            <w:r w:rsidRPr="00C358C8" w:rsidR="0025600F">
              <w:rPr>
                <w:b/>
                <w:bCs/>
              </w:rPr>
              <w:t>present</w:t>
            </w:r>
          </w:p>
          <w:p w:rsidR="00D05192" w:rsidRPr="00486BD8" w:rsidP="00DC5CED" w14:paraId="2B9C207E" w14:textId="5DF27F34">
            <w:pPr>
              <w:rPr>
                <w:i/>
                <w:iCs/>
              </w:rPr>
            </w:pPr>
            <w:r w:rsidRPr="00486BD8">
              <w:rPr>
                <w:bCs/>
                <w:i/>
                <w:iCs/>
              </w:rPr>
              <w:t>(</w:t>
            </w:r>
            <w:r w:rsidR="00C87CB0">
              <w:rPr>
                <w:bCs/>
                <w:i/>
                <w:iCs/>
              </w:rPr>
              <w:t xml:space="preserve">Frontend Lead, </w:t>
            </w:r>
            <w:r w:rsidRPr="00486BD8">
              <w:rPr>
                <w:bCs/>
                <w:i/>
                <w:iCs/>
              </w:rPr>
              <w:t xml:space="preserve">Project </w:t>
            </w:r>
            <w:r w:rsidRPr="00486BD8" w:rsidR="00486BD8">
              <w:rPr>
                <w:bCs/>
                <w:i/>
                <w:iCs/>
              </w:rPr>
              <w:t>–</w:t>
            </w:r>
            <w:r w:rsidRPr="00486BD8">
              <w:rPr>
                <w:bCs/>
                <w:i/>
                <w:iCs/>
              </w:rPr>
              <w:t xml:space="preserve"> BPCL</w:t>
            </w:r>
            <w:r w:rsidRPr="00486BD8" w:rsidR="00486BD8">
              <w:rPr>
                <w:bCs/>
                <w:i/>
                <w:iCs/>
              </w:rPr>
              <w:t>-LPG)</w:t>
            </w:r>
          </w:p>
          <w:p w:rsidR="00A17A24" w:rsidRPr="00653458" w:rsidP="00A17A24" w14:paraId="35022C04" w14:textId="12A6F6AF">
            <w:pPr>
              <w:rPr>
                <w:u w:val="single" w:color="ADADAD"/>
              </w:rPr>
            </w:pPr>
          </w:p>
          <w:p w:rsidR="00E82C36" w:rsidRPr="00E82C36" w:rsidP="00E82C36" w14:paraId="124A6103" w14:textId="1319DDAF">
            <w:pPr>
              <w:pStyle w:val="ListBullet"/>
              <w:rPr>
                <w:lang w:val="en-IN"/>
              </w:rPr>
            </w:pPr>
            <w:r w:rsidRPr="00E82C36">
              <w:rPr>
                <w:lang w:val="en-IN"/>
              </w:rPr>
              <w:t>Spearheaded frontend development of key modules using ReactJS and modern JavaScript.</w:t>
            </w:r>
          </w:p>
          <w:p w:rsidR="00E82C36" w:rsidRPr="00E82C36" w:rsidP="00E82C36" w14:paraId="4A7875C6" w14:textId="77777777">
            <w:pPr>
              <w:pStyle w:val="ListBullet"/>
              <w:rPr>
                <w:lang w:val="en-IN"/>
              </w:rPr>
            </w:pPr>
            <w:r w:rsidRPr="00E82C36">
              <w:rPr>
                <w:lang w:val="en-IN"/>
              </w:rPr>
              <w:t>Led a cross-functional team by assigning tasks, reviewing code deliverables, and ensuring timely delivery.</w:t>
            </w:r>
          </w:p>
          <w:p w:rsidR="00E82C36" w:rsidRPr="00E82C36" w:rsidP="00E82C36" w14:paraId="0A4B03ED" w14:textId="77777777">
            <w:pPr>
              <w:pStyle w:val="ListBullet"/>
              <w:rPr>
                <w:lang w:val="en-IN"/>
              </w:rPr>
            </w:pPr>
            <w:r w:rsidRPr="00E82C36">
              <w:rPr>
                <w:lang w:val="en-IN"/>
              </w:rPr>
              <w:t>Partnered with stakeholders for requirement analysis, effort estimation, sprint planning, and project tracking.</w:t>
            </w:r>
          </w:p>
          <w:p w:rsidR="00E82C36" w:rsidRPr="00E82C36" w:rsidP="00E82C36" w14:paraId="7AE24A26" w14:textId="77777777">
            <w:pPr>
              <w:pStyle w:val="ListBullet"/>
              <w:rPr>
                <w:lang w:val="en-IN"/>
              </w:rPr>
            </w:pPr>
            <w:r w:rsidRPr="00E82C36">
              <w:rPr>
                <w:lang w:val="en-IN"/>
              </w:rPr>
              <w:t>Designed and implemented scalable, responsive UI screens and reusable component libraries for consistency.</w:t>
            </w:r>
          </w:p>
          <w:p w:rsidR="00E82C36" w:rsidRPr="00E82C36" w:rsidP="00E82C36" w14:paraId="564396B4" w14:textId="77777777">
            <w:pPr>
              <w:pStyle w:val="ListBullet"/>
              <w:rPr>
                <w:lang w:val="en-IN"/>
              </w:rPr>
            </w:pPr>
            <w:r w:rsidRPr="00E82C36">
              <w:rPr>
                <w:lang w:val="en-IN"/>
              </w:rPr>
              <w:t>Actively contributed to hands-on feature development in a fast-paced Agile environment.</w:t>
            </w:r>
          </w:p>
          <w:p w:rsidR="00E82C36" w:rsidRPr="00E82C36" w:rsidP="00E82C36" w14:paraId="79F95DD0" w14:textId="77777777">
            <w:pPr>
              <w:pStyle w:val="ListBullet"/>
              <w:rPr>
                <w:lang w:val="en-IN"/>
              </w:rPr>
            </w:pPr>
            <w:r w:rsidRPr="00E82C36">
              <w:rPr>
                <w:lang w:val="en-IN"/>
              </w:rPr>
              <w:t>Delivered modular and reusable components adhering to ReactJS and ES6+ best practices.</w:t>
            </w:r>
          </w:p>
          <w:p w:rsidR="00E82C36" w:rsidRPr="00E82C36" w:rsidP="00E82C36" w14:paraId="6E910060" w14:textId="77777777">
            <w:pPr>
              <w:pStyle w:val="ListBullet"/>
              <w:rPr>
                <w:lang w:val="en-IN"/>
              </w:rPr>
            </w:pPr>
            <w:r w:rsidRPr="00E82C36">
              <w:rPr>
                <w:lang w:val="en-IN"/>
              </w:rPr>
              <w:t>Maintained code quality through regular reviews, pair programming, and mentorship.</w:t>
            </w:r>
          </w:p>
          <w:p w:rsidR="00E82C36" w:rsidRPr="00E82C36" w:rsidP="00E82C36" w14:paraId="4BC860FB" w14:textId="77777777">
            <w:pPr>
              <w:pStyle w:val="ListBullet"/>
              <w:rPr>
                <w:lang w:val="en-IN"/>
              </w:rPr>
            </w:pPr>
            <w:r w:rsidRPr="00E82C36">
              <w:rPr>
                <w:lang w:val="en-IN"/>
              </w:rPr>
              <w:t>Conducted unit testing and debugging to ensure reliability and production stability.</w:t>
            </w:r>
          </w:p>
          <w:p w:rsidR="00E82C36" w:rsidP="00E82C36" w14:paraId="613D4BA2" w14:textId="77777777">
            <w:pPr>
              <w:pStyle w:val="ListBullet"/>
              <w:rPr>
                <w:lang w:val="en-IN"/>
              </w:rPr>
            </w:pPr>
            <w:r w:rsidRPr="00E82C36">
              <w:rPr>
                <w:lang w:val="en-IN"/>
              </w:rPr>
              <w:t>Enhanced UI performance and visual consistency across application modules.</w:t>
            </w:r>
          </w:p>
          <w:p w:rsidR="00F57DF0" w:rsidRPr="00E82C36" w:rsidP="00E82C36" w14:paraId="34E2D71C" w14:textId="118AA61A">
            <w:pPr>
              <w:pStyle w:val="ListBullet"/>
              <w:rPr>
                <w:lang w:val="en-IN"/>
              </w:rPr>
            </w:pPr>
            <w:r w:rsidRPr="00F57DF0">
              <w:rPr>
                <w:lang w:val="en-IN"/>
              </w:rPr>
              <w:t>Integrated REST APIs from backend services to enable seamless data exchange, improve performance, and deliver dynamic, responsive UI experiences.</w:t>
            </w:r>
          </w:p>
          <w:p w:rsidR="00E82C36" w:rsidRPr="00E82C36" w:rsidP="00E82C36" w14:paraId="078B6683" w14:textId="77777777">
            <w:pPr>
              <w:pStyle w:val="ListBullet"/>
              <w:rPr>
                <w:lang w:val="en-IN"/>
              </w:rPr>
            </w:pPr>
            <w:r w:rsidRPr="00E82C36">
              <w:rPr>
                <w:lang w:val="en-IN"/>
              </w:rPr>
              <w:t>Resolved VAPT and security vulnerabilities to maintain compliance and strengthen application security.</w:t>
            </w:r>
          </w:p>
          <w:p w:rsidR="00A6514E" w:rsidP="000F6D5E" w14:paraId="33826489" w14:textId="77777777">
            <w:pPr>
              <w:pStyle w:val="ListBullet"/>
              <w:rPr>
                <w:lang w:val="en-IN"/>
              </w:rPr>
            </w:pPr>
            <w:r w:rsidRPr="00E82C36">
              <w:rPr>
                <w:lang w:val="en-IN"/>
              </w:rPr>
              <w:t>Coordinated with backend, QA, and DevOps teams to ensure seamless end-to-end delivery.</w:t>
            </w:r>
          </w:p>
          <w:p w:rsidR="00EB62F6" w:rsidRPr="000F6D5E" w:rsidP="000F6D5E" w14:paraId="57A8CBD4" w14:textId="5D3774A2">
            <w:pPr>
              <w:pStyle w:val="ListBullet"/>
              <w:rPr>
                <w:lang w:val="en-IN"/>
              </w:rPr>
            </w:pPr>
            <w:r w:rsidRPr="000F6D5E">
              <w:rPr>
                <w:lang w:val="en-IN"/>
              </w:rPr>
              <w:t>Successfully delivered 10+ production releases with zero critical bugs.</w:t>
            </w:r>
          </w:p>
          <w:p w:rsidR="00331AF1" w:rsidP="00515C2B" w14:paraId="0244334C" w14:textId="77777777">
            <w:pPr>
              <w:rPr>
                <w:sz w:val="28"/>
                <w:szCs w:val="28"/>
              </w:rPr>
            </w:pPr>
          </w:p>
          <w:p w:rsidR="00661485" w:rsidP="00515C2B" w14:paraId="7A390CB1" w14:textId="4418B0D2">
            <w:pPr>
              <w:rPr>
                <w:b/>
                <w:bCs/>
              </w:rPr>
            </w:pPr>
            <w:r>
              <w:rPr>
                <w:sz w:val="28"/>
                <w:szCs w:val="28"/>
              </w:rPr>
              <w:t xml:space="preserve">Custom Software </w:t>
            </w:r>
            <w:r w:rsidRPr="00B96018">
              <w:rPr>
                <w:sz w:val="28"/>
                <w:szCs w:val="28"/>
              </w:rPr>
              <w:t>Engineer</w:t>
            </w:r>
            <w:r w:rsidR="008960DF">
              <w:rPr>
                <w:sz w:val="28"/>
                <w:szCs w:val="28"/>
              </w:rPr>
              <w:t>ing Senior Analyst</w:t>
            </w:r>
            <w:r w:rsidR="00515C2B">
              <w:rPr>
                <w:rFonts w:eastAsiaTheme="majorEastAsia" w:cstheme="majorBidi"/>
                <w:b/>
                <w:caps/>
                <w:szCs w:val="24"/>
              </w:rPr>
              <w:t xml:space="preserve">                      </w:t>
            </w:r>
            <w:r w:rsidR="00E01C1F">
              <w:rPr>
                <w:rFonts w:eastAsiaTheme="majorEastAsia" w:cstheme="majorBidi"/>
                <w:b/>
                <w:caps/>
                <w:szCs w:val="24"/>
              </w:rPr>
              <w:t xml:space="preserve">            </w:t>
            </w:r>
            <w:r w:rsidRPr="00515C2B" w:rsidR="000449F4">
              <w:rPr>
                <w:b/>
                <w:bCs/>
              </w:rPr>
              <w:t>Dec</w:t>
            </w:r>
            <w:r w:rsidRPr="00515C2B">
              <w:rPr>
                <w:b/>
                <w:bCs/>
              </w:rPr>
              <w:t xml:space="preserve"> </w:t>
            </w:r>
            <w:r w:rsidRPr="00515C2B" w:rsidR="000449F4">
              <w:rPr>
                <w:b/>
                <w:bCs/>
              </w:rPr>
              <w:t>2022</w:t>
            </w:r>
            <w:r w:rsidRPr="00515C2B">
              <w:rPr>
                <w:b/>
                <w:bCs/>
              </w:rPr>
              <w:t xml:space="preserve"> – </w:t>
            </w:r>
            <w:r w:rsidRPr="00515C2B" w:rsidR="004F18F1">
              <w:rPr>
                <w:b/>
                <w:bCs/>
              </w:rPr>
              <w:t>May 2025</w:t>
            </w:r>
          </w:p>
          <w:p w:rsidR="00486BD8" w:rsidRPr="00486BD8" w:rsidP="00486BD8" w14:paraId="14F07022" w14:textId="0D4953A2">
            <w:pPr>
              <w:rPr>
                <w:i/>
                <w:iCs/>
              </w:rPr>
            </w:pPr>
            <w:r w:rsidRPr="00486BD8">
              <w:rPr>
                <w:bCs/>
                <w:i/>
                <w:iCs/>
              </w:rPr>
              <w:t>(</w:t>
            </w:r>
            <w:r w:rsidR="00C87CB0">
              <w:rPr>
                <w:bCs/>
                <w:i/>
                <w:iCs/>
              </w:rPr>
              <w:t xml:space="preserve">Frontend Developer, </w:t>
            </w:r>
            <w:r w:rsidRPr="00486BD8">
              <w:rPr>
                <w:bCs/>
                <w:i/>
                <w:iCs/>
              </w:rPr>
              <w:t>Project – BPCL-LPG)</w:t>
            </w:r>
          </w:p>
          <w:p w:rsidR="00183AF9" w:rsidP="00183AF9" w14:paraId="77628F7C" w14:textId="77777777">
            <w:pPr>
              <w:pStyle w:val="ListBullet"/>
              <w:numPr>
                <w:ilvl w:val="0"/>
                <w:numId w:val="0"/>
              </w:numPr>
              <w:ind w:left="360"/>
            </w:pPr>
          </w:p>
          <w:p w:rsidR="00F9138C" w:rsidRPr="00F9138C" w:rsidP="00F9138C" w14:paraId="709DA874" w14:textId="77777777">
            <w:pPr>
              <w:pStyle w:val="ListBullet"/>
              <w:rPr>
                <w:lang w:val="en-IN"/>
              </w:rPr>
            </w:pPr>
            <w:r w:rsidRPr="00F9138C">
              <w:rPr>
                <w:lang w:val="en-IN"/>
              </w:rPr>
              <w:t xml:space="preserve">Developed web application features in a high-paced agile team. </w:t>
            </w:r>
          </w:p>
          <w:p w:rsidR="00F9138C" w:rsidRPr="00F9138C" w:rsidP="00F9138C" w14:paraId="6B54549D" w14:textId="6E6AE369">
            <w:pPr>
              <w:pStyle w:val="ListBullet"/>
              <w:rPr>
                <w:lang w:val="en-IN"/>
              </w:rPr>
            </w:pPr>
            <w:r w:rsidRPr="00F9138C">
              <w:rPr>
                <w:lang w:val="en-IN"/>
              </w:rPr>
              <w:t xml:space="preserve">Delivered reusable UI components using ReactJS and JavaScript. </w:t>
            </w:r>
          </w:p>
          <w:p w:rsidR="00F9138C" w:rsidRPr="00F9138C" w:rsidP="00F9138C" w14:paraId="1D3EE939" w14:textId="2CEADDA3">
            <w:pPr>
              <w:pStyle w:val="ListBullet"/>
              <w:rPr>
                <w:lang w:val="en-IN"/>
              </w:rPr>
            </w:pPr>
            <w:r w:rsidRPr="00F9138C">
              <w:rPr>
                <w:lang w:val="en-IN"/>
              </w:rPr>
              <w:t xml:space="preserve">Assisted in mentoring junior team members. </w:t>
            </w:r>
          </w:p>
          <w:p w:rsidR="00BB773F" w:rsidRPr="004779C5" w:rsidP="00BB773F" w14:paraId="64956672" w14:textId="77777777">
            <w:pPr>
              <w:pStyle w:val="ListBullet"/>
              <w:rPr>
                <w:sz w:val="28"/>
                <w:szCs w:val="28"/>
              </w:rPr>
            </w:pPr>
            <w:r w:rsidRPr="00F9138C">
              <w:rPr>
                <w:lang w:val="en-IN"/>
              </w:rPr>
              <w:t>Fixed bugs and optimized existing functionalities for better UX.</w:t>
            </w:r>
          </w:p>
          <w:p w:rsidR="004779C5" w:rsidP="00BB773F" w14:paraId="4A23B060" w14:textId="1315CE6C">
            <w:pPr>
              <w:pStyle w:val="ListBullet"/>
              <w:rPr>
                <w:lang w:val="en-IN"/>
              </w:rPr>
            </w:pPr>
            <w:r w:rsidRPr="004779C5">
              <w:rPr>
                <w:lang w:val="en-IN"/>
              </w:rPr>
              <w:t>Remediated VAPT and security vulnerabilities to ensure application compliance and resilience</w:t>
            </w:r>
            <w:r>
              <w:rPr>
                <w:lang w:val="en-IN"/>
              </w:rPr>
              <w:t>.</w:t>
            </w:r>
          </w:p>
          <w:p w:rsidR="00F37736" w:rsidP="00BB773F" w14:paraId="6492ECE5" w14:textId="438B3E4C">
            <w:pPr>
              <w:pStyle w:val="ListBullet"/>
              <w:rPr>
                <w:lang w:val="en-IN"/>
              </w:rPr>
            </w:pPr>
            <w:r w:rsidRPr="00F37736">
              <w:rPr>
                <w:lang w:val="en-IN"/>
              </w:rPr>
              <w:t>Implemented secure OAuth and JWT-based authentication flow with OTP verification, incorporating public, access, and refresh token management for enhanced security and session control.</w:t>
            </w:r>
          </w:p>
          <w:p w:rsidR="00F37736" w:rsidRPr="004779C5" w:rsidP="00BB773F" w14:paraId="55B8B484" w14:textId="2FA18912">
            <w:pPr>
              <w:pStyle w:val="ListBullet"/>
              <w:rPr>
                <w:lang w:val="en-IN"/>
              </w:rPr>
            </w:pPr>
            <w:r w:rsidRPr="00F37736">
              <w:rPr>
                <w:lang w:val="en-IN"/>
              </w:rPr>
              <w:t>Implemented secure token storage using HTTP-only cookies for managing access and refresh tokens, enhancing protection against XSS and CSRF vulnerabilities in the authentication flow.</w:t>
            </w:r>
          </w:p>
          <w:p w:rsidR="00E4519C" w:rsidRPr="00BB773F" w:rsidP="00BB773F" w14:paraId="2097E04F" w14:textId="53869A9F">
            <w:pPr>
              <w:pStyle w:val="ListBullet"/>
              <w:rPr>
                <w:lang w:val="en-IN"/>
              </w:rPr>
            </w:pPr>
            <w:r w:rsidRPr="00BB773F">
              <w:rPr>
                <w:lang w:val="en-IN"/>
              </w:rPr>
              <w:t>Coordinated with teams for successful and timely production releases.</w:t>
            </w:r>
          </w:p>
          <w:p w:rsidR="00661485" w:rsidP="00B96018" w14:paraId="26298DEC" w14:textId="77777777">
            <w:pPr>
              <w:rPr>
                <w:sz w:val="28"/>
                <w:szCs w:val="28"/>
              </w:rPr>
            </w:pPr>
          </w:p>
          <w:p w:rsidR="001355B3" w:rsidRPr="00AD5EA2" w:rsidP="00B96018" w14:paraId="4AF16190" w14:textId="0C29E558">
            <w:pPr>
              <w:rPr>
                <w:b/>
                <w:bCs/>
                <w:sz w:val="28"/>
                <w:szCs w:val="28"/>
              </w:rPr>
            </w:pPr>
            <w:r w:rsidRPr="00AD5EA2">
              <w:rPr>
                <w:b/>
                <w:bCs/>
                <w:sz w:val="28"/>
                <w:szCs w:val="28"/>
              </w:rPr>
              <w:t>Wipro</w:t>
            </w:r>
          </w:p>
          <w:p w:rsidR="001E3120" w:rsidP="00901A9A" w14:paraId="134BB9CF" w14:textId="000A0F5C">
            <w:pPr>
              <w:rPr>
                <w:b/>
                <w:caps/>
              </w:rPr>
            </w:pPr>
            <w:r w:rsidRPr="00B96018">
              <w:rPr>
                <w:sz w:val="28"/>
                <w:szCs w:val="28"/>
              </w:rPr>
              <w:t>Senior Project Engineer</w:t>
            </w:r>
            <w:r w:rsidR="00F9172F">
              <w:rPr>
                <w:sz w:val="28"/>
                <w:szCs w:val="28"/>
              </w:rPr>
              <w:t xml:space="preserve">                                                                  </w:t>
            </w:r>
            <w:r w:rsidR="00F9172F">
              <w:rPr>
                <w:b/>
                <w:bCs/>
              </w:rPr>
              <w:t>Oct</w:t>
            </w:r>
            <w:r w:rsidRPr="00515C2B" w:rsidR="00F9172F">
              <w:rPr>
                <w:b/>
                <w:bCs/>
              </w:rPr>
              <w:t xml:space="preserve"> 202</w:t>
            </w:r>
            <w:r w:rsidR="00F9172F">
              <w:rPr>
                <w:b/>
                <w:bCs/>
              </w:rPr>
              <w:t>0</w:t>
            </w:r>
            <w:r w:rsidRPr="00515C2B" w:rsidR="00F9172F">
              <w:rPr>
                <w:b/>
                <w:bCs/>
              </w:rPr>
              <w:t xml:space="preserve"> – Dec 202</w:t>
            </w:r>
            <w:r w:rsidR="00F9172F">
              <w:rPr>
                <w:b/>
                <w:bCs/>
              </w:rPr>
              <w:t>2</w:t>
            </w:r>
          </w:p>
          <w:p w:rsidR="001C1932" w:rsidRPr="00270132" w:rsidP="00270132" w14:paraId="194A8DD3" w14:textId="5C1D0C49">
            <w:pPr>
              <w:rPr>
                <w:i/>
                <w:iCs/>
              </w:rPr>
            </w:pPr>
            <w:r w:rsidRPr="00486BD8">
              <w:rPr>
                <w:bCs/>
                <w:i/>
                <w:iCs/>
              </w:rPr>
              <w:t>(</w:t>
            </w:r>
            <w:r>
              <w:rPr>
                <w:bCs/>
                <w:i/>
                <w:iCs/>
              </w:rPr>
              <w:t xml:space="preserve">Frontend Developer, </w:t>
            </w:r>
            <w:r w:rsidRPr="00486BD8">
              <w:rPr>
                <w:bCs/>
                <w:i/>
                <w:iCs/>
              </w:rPr>
              <w:t xml:space="preserve">Project – </w:t>
            </w:r>
            <w:r w:rsidR="00F9172F">
              <w:rPr>
                <w:bCs/>
                <w:i/>
                <w:iCs/>
              </w:rPr>
              <w:t>HP Inc.</w:t>
            </w:r>
            <w:r w:rsidRPr="00486BD8">
              <w:rPr>
                <w:bCs/>
                <w:i/>
                <w:iCs/>
              </w:rPr>
              <w:t>)</w:t>
            </w:r>
          </w:p>
        </w:tc>
      </w:tr>
      <w:tr w14:paraId="5B47A549" w14:textId="77777777" w:rsidTr="00F61DF9">
        <w:tblPrEx>
          <w:tblW w:w="4975" w:type="pct"/>
          <w:tblInd w:w="72" w:type="dxa"/>
          <w:tblCellMar>
            <w:left w:w="576" w:type="dxa"/>
            <w:right w:w="0" w:type="dxa"/>
          </w:tblCellMar>
          <w:tblLook w:val="04A0"/>
        </w:tblPrEx>
        <w:tc>
          <w:tcPr>
            <w:tcW w:w="9355" w:type="dxa"/>
            <w:tcMar>
              <w:top w:w="216" w:type="dxa"/>
            </w:tcMar>
          </w:tcPr>
          <w:p w:rsidR="00685AF3" w:rsidRPr="000C63E3" w:rsidP="000C63E3" w14:paraId="7C914C39" w14:textId="77777777">
            <w:pPr>
              <w:pStyle w:val="ListBullet"/>
              <w:rPr>
                <w:lang w:val="en-IN"/>
              </w:rPr>
            </w:pPr>
            <w:r w:rsidRPr="000C63E3">
              <w:rPr>
                <w:lang w:val="en-IN"/>
              </w:rPr>
              <w:t>Analyzed and interpreted functional and technical requirement specifications to guide development efforts.</w:t>
            </w:r>
          </w:p>
          <w:p w:rsidR="00685AF3" w:rsidRPr="000C63E3" w:rsidP="000C63E3" w14:paraId="6D261B25" w14:textId="77777777">
            <w:pPr>
              <w:pStyle w:val="ListBullet"/>
              <w:rPr>
                <w:lang w:val="en-IN"/>
              </w:rPr>
            </w:pPr>
            <w:r w:rsidRPr="000C63E3">
              <w:rPr>
                <w:lang w:val="en-IN"/>
              </w:rPr>
              <w:t>Estimated development efforts and participated in sprint planning and task breakdown.</w:t>
            </w:r>
          </w:p>
          <w:p w:rsidR="00685AF3" w:rsidRPr="000C63E3" w:rsidP="000C63E3" w14:paraId="69EC3EC5" w14:textId="77777777">
            <w:pPr>
              <w:pStyle w:val="ListBullet"/>
              <w:rPr>
                <w:lang w:val="en-IN"/>
              </w:rPr>
            </w:pPr>
            <w:r w:rsidRPr="000C63E3">
              <w:rPr>
                <w:lang w:val="en-IN"/>
              </w:rPr>
              <w:t>Designed and implemented responsive UI screens, landing pages, and modular components using modern frontend technologies.</w:t>
            </w:r>
          </w:p>
          <w:p w:rsidR="00685AF3" w:rsidRPr="000C63E3" w:rsidP="000C63E3" w14:paraId="2730EDCD" w14:textId="77777777">
            <w:pPr>
              <w:pStyle w:val="ListBullet"/>
              <w:rPr>
                <w:lang w:val="en-IN"/>
              </w:rPr>
            </w:pPr>
            <w:r w:rsidRPr="000C63E3">
              <w:rPr>
                <w:lang w:val="en-IN"/>
              </w:rPr>
              <w:t>Performed unit testing to ensure feature stability, accuracy, and adherence to requirements.</w:t>
            </w:r>
          </w:p>
          <w:p w:rsidR="00F877F7" w:rsidP="000C63E3" w14:paraId="716F02DD" w14:textId="1B1F89F9">
            <w:pPr>
              <w:pStyle w:val="ListBullet"/>
            </w:pPr>
            <w:r w:rsidRPr="000C63E3">
              <w:rPr>
                <w:lang w:val="en-IN"/>
              </w:rPr>
              <w:t>Identified, diagnosed, and</w:t>
            </w:r>
            <w:r>
              <w:t xml:space="preserve"> resolved bugs and performance issues across environments.</w:t>
            </w:r>
          </w:p>
          <w:p w:rsidR="00685AF3" w:rsidP="00685AF3" w14:paraId="33760D58" w14:textId="77777777"/>
          <w:p w:rsidR="000C63E3" w:rsidRPr="00B66316" w:rsidP="00B66316" w14:paraId="40163178" w14:textId="79A98D01">
            <w:pPr>
              <w:rPr>
                <w:bCs/>
                <w:szCs w:val="24"/>
              </w:rPr>
            </w:pPr>
            <w:r w:rsidRPr="00B96018">
              <w:rPr>
                <w:sz w:val="28"/>
                <w:szCs w:val="28"/>
              </w:rPr>
              <w:t>Project Engineer</w:t>
            </w:r>
            <w:r>
              <w:rPr>
                <w:sz w:val="28"/>
                <w:szCs w:val="28"/>
              </w:rPr>
              <w:t xml:space="preserve">                                                                  </w:t>
            </w:r>
            <w:r w:rsidR="00B66316">
              <w:rPr>
                <w:sz w:val="28"/>
                <w:szCs w:val="28"/>
              </w:rPr>
              <w:t xml:space="preserve">           </w:t>
            </w:r>
            <w:r w:rsidR="005B4838">
              <w:rPr>
                <w:b/>
                <w:bCs/>
              </w:rPr>
              <w:t>June</w:t>
            </w:r>
            <w:r w:rsidRPr="00B66316" w:rsidR="00B66316">
              <w:rPr>
                <w:b/>
                <w:bCs/>
              </w:rPr>
              <w:t xml:space="preserve"> 201</w:t>
            </w:r>
            <w:r w:rsidR="005B4838">
              <w:rPr>
                <w:b/>
                <w:bCs/>
              </w:rPr>
              <w:t>8</w:t>
            </w:r>
            <w:r w:rsidRPr="00B66316" w:rsidR="00B66316">
              <w:rPr>
                <w:b/>
                <w:bCs/>
              </w:rPr>
              <w:t xml:space="preserve"> – Oct 2020</w:t>
            </w:r>
          </w:p>
          <w:p w:rsidR="00C41AC5" w:rsidRPr="00B03EE6" w:rsidP="00C41AC5" w14:paraId="15BC0DE6" w14:textId="1BBCEABD">
            <w:pPr>
              <w:pStyle w:val="Heading3"/>
              <w:rPr>
                <w:rFonts w:eastAsiaTheme="minorHAnsi" w:cstheme="minorBidi"/>
                <w:b w:val="0"/>
                <w:bCs/>
                <w:i/>
                <w:iCs/>
                <w:caps w:val="0"/>
                <w:szCs w:val="22"/>
              </w:rPr>
            </w:pPr>
            <w:r w:rsidRPr="007B4402">
              <w:rPr>
                <w:rFonts w:eastAsiaTheme="minorHAnsi" w:cstheme="minorBidi"/>
                <w:b w:val="0"/>
                <w:bCs/>
                <w:i/>
                <w:iCs/>
                <w:caps w:val="0"/>
                <w:szCs w:val="22"/>
              </w:rPr>
              <w:t>(</w:t>
            </w:r>
            <w:r w:rsidRPr="00B03EE6" w:rsidR="00B03EE6">
              <w:rPr>
                <w:rFonts w:eastAsiaTheme="minorHAnsi" w:cstheme="minorBidi"/>
                <w:b w:val="0"/>
                <w:bCs/>
                <w:i/>
                <w:iCs/>
                <w:caps w:val="0"/>
                <w:szCs w:val="22"/>
              </w:rPr>
              <w:t>Frontend Developer, Project –</w:t>
            </w:r>
            <w:r>
              <w:rPr>
                <w:rFonts w:eastAsiaTheme="minorHAnsi" w:cstheme="minorBidi"/>
                <w:b w:val="0"/>
                <w:bCs/>
                <w:i/>
                <w:iCs/>
                <w:caps w:val="0"/>
                <w:szCs w:val="22"/>
              </w:rPr>
              <w:t xml:space="preserve"> Pitney Bowes</w:t>
            </w:r>
            <w:r w:rsidRPr="00B03EE6" w:rsidR="00B03EE6">
              <w:rPr>
                <w:rFonts w:eastAsiaTheme="minorHAnsi" w:cstheme="minorBidi"/>
                <w:b w:val="0"/>
                <w:bCs/>
                <w:i/>
                <w:iCs/>
                <w:caps w:val="0"/>
                <w:szCs w:val="22"/>
              </w:rPr>
              <w:t>)</w:t>
            </w:r>
          </w:p>
          <w:p w:rsidR="007B4402" w:rsidP="00C2567A" w14:paraId="38C3258C" w14:textId="77777777">
            <w:pPr>
              <w:rPr>
                <w:u w:val="single" w:color="ADADAD"/>
              </w:rPr>
            </w:pPr>
          </w:p>
          <w:p w:rsidR="00D533C0" w:rsidRPr="00FA796B" w:rsidP="00FA796B" w14:paraId="27EDA2AF" w14:textId="77777777">
            <w:pPr>
              <w:pStyle w:val="ListBullet"/>
              <w:rPr>
                <w:lang w:val="en-IN"/>
              </w:rPr>
            </w:pPr>
            <w:r w:rsidRPr="00FA796B">
              <w:rPr>
                <w:lang w:val="en-IN"/>
              </w:rPr>
              <w:t>Collaborated with business analysts to understand and clarify functional requirements.</w:t>
            </w:r>
          </w:p>
          <w:p w:rsidR="00D533C0" w:rsidRPr="00FA796B" w:rsidP="00FA796B" w14:paraId="6286D5CF" w14:textId="77777777">
            <w:pPr>
              <w:pStyle w:val="ListBullet"/>
              <w:rPr>
                <w:lang w:val="en-IN"/>
              </w:rPr>
            </w:pPr>
            <w:r w:rsidRPr="00FA796B">
              <w:rPr>
                <w:lang w:val="en-IN"/>
              </w:rPr>
              <w:t>Developed interactive and visually consistent UI screens and landing pages aligned with design standards.</w:t>
            </w:r>
          </w:p>
          <w:p w:rsidR="00D533C0" w:rsidRPr="00FA796B" w:rsidP="00FA796B" w14:paraId="69C555EA" w14:textId="77777777">
            <w:pPr>
              <w:pStyle w:val="ListBullet"/>
              <w:rPr>
                <w:lang w:val="en-IN"/>
              </w:rPr>
            </w:pPr>
            <w:r w:rsidRPr="00FA796B">
              <w:rPr>
                <w:lang w:val="en-IN"/>
              </w:rPr>
              <w:t>Executed component-level and functional testing to validate landing page behavior and responsiveness.</w:t>
            </w:r>
          </w:p>
          <w:p w:rsidR="00080D6D" w:rsidP="00FA796B" w14:paraId="49A6A479" w14:textId="527DEB8A">
            <w:pPr>
              <w:pStyle w:val="ListBullet"/>
            </w:pPr>
            <w:r w:rsidRPr="00FA796B">
              <w:rPr>
                <w:lang w:val="en-IN"/>
              </w:rPr>
              <w:t>Investigated and resolved UI and logic-related bugs, ensuring seamless user experience across devices</w:t>
            </w:r>
            <w:r>
              <w:t>.</w:t>
            </w:r>
          </w:p>
          <w:p w:rsidR="008E539F" w:rsidP="00B13FC2" w14:paraId="6889C884" w14:textId="77777777">
            <w:pPr>
              <w:rPr>
                <w:sz w:val="28"/>
                <w:szCs w:val="28"/>
              </w:rPr>
            </w:pPr>
          </w:p>
          <w:p w:rsidR="008E539F" w:rsidP="00B13FC2" w14:paraId="55204721" w14:textId="77777777">
            <w:pPr>
              <w:rPr>
                <w:sz w:val="28"/>
                <w:szCs w:val="28"/>
              </w:rPr>
            </w:pPr>
          </w:p>
          <w:p w:rsidR="008E539F" w:rsidP="00B13FC2" w14:paraId="3A625F59" w14:textId="77777777">
            <w:pPr>
              <w:rPr>
                <w:sz w:val="28"/>
                <w:szCs w:val="28"/>
              </w:rPr>
            </w:pPr>
          </w:p>
          <w:p w:rsidR="00B13FC2" w:rsidRPr="00B66316" w:rsidP="00B13FC2" w14:paraId="36B24AD5" w14:textId="5255A331">
            <w:pPr>
              <w:rPr>
                <w:bCs/>
                <w:szCs w:val="24"/>
              </w:rPr>
            </w:pPr>
            <w:r w:rsidRPr="00B96018">
              <w:rPr>
                <w:sz w:val="28"/>
                <w:szCs w:val="28"/>
              </w:rPr>
              <w:t>Project Engineer</w:t>
            </w:r>
            <w:r>
              <w:rPr>
                <w:sz w:val="28"/>
                <w:szCs w:val="28"/>
              </w:rPr>
              <w:t xml:space="preserve">                                                                            </w:t>
            </w:r>
            <w:r w:rsidR="00947F04">
              <w:rPr>
                <w:sz w:val="28"/>
                <w:szCs w:val="28"/>
              </w:rPr>
              <w:t xml:space="preserve"> </w:t>
            </w:r>
            <w:r w:rsidR="005B4838">
              <w:rPr>
                <w:b/>
                <w:bCs/>
              </w:rPr>
              <w:t>Sep</w:t>
            </w:r>
            <w:r w:rsidRPr="00B66316">
              <w:rPr>
                <w:b/>
                <w:bCs/>
              </w:rPr>
              <w:t xml:space="preserve"> 201</w:t>
            </w:r>
            <w:r w:rsidR="005B4838">
              <w:rPr>
                <w:b/>
                <w:bCs/>
              </w:rPr>
              <w:t>7</w:t>
            </w:r>
            <w:r w:rsidRPr="00B66316">
              <w:rPr>
                <w:b/>
                <w:bCs/>
              </w:rPr>
              <w:t xml:space="preserve"> – </w:t>
            </w:r>
            <w:r w:rsidR="005B4838">
              <w:rPr>
                <w:b/>
                <w:bCs/>
              </w:rPr>
              <w:t>May</w:t>
            </w:r>
            <w:r w:rsidRPr="00B66316" w:rsidR="008319A3">
              <w:rPr>
                <w:b/>
                <w:bCs/>
              </w:rPr>
              <w:t xml:space="preserve"> </w:t>
            </w:r>
            <w:r w:rsidRPr="00B66316">
              <w:rPr>
                <w:b/>
                <w:bCs/>
              </w:rPr>
              <w:t>20</w:t>
            </w:r>
            <w:r w:rsidR="008319A3">
              <w:rPr>
                <w:b/>
                <w:bCs/>
              </w:rPr>
              <w:t>1</w:t>
            </w:r>
            <w:r w:rsidR="005B4838">
              <w:rPr>
                <w:b/>
                <w:bCs/>
              </w:rPr>
              <w:t>8</w:t>
            </w:r>
          </w:p>
          <w:p w:rsidR="00B13FC2" w:rsidRPr="00B03EE6" w:rsidP="00B13FC2" w14:paraId="70EDA87D" w14:textId="59B4A209">
            <w:pPr>
              <w:pStyle w:val="Heading3"/>
              <w:rPr>
                <w:rFonts w:eastAsiaTheme="minorHAnsi" w:cstheme="minorBidi"/>
                <w:b w:val="0"/>
                <w:bCs/>
                <w:i/>
                <w:iCs/>
                <w:caps w:val="0"/>
                <w:szCs w:val="22"/>
              </w:rPr>
            </w:pPr>
            <w:r w:rsidRPr="007B4402">
              <w:rPr>
                <w:rFonts w:eastAsiaTheme="minorHAnsi" w:cstheme="minorBidi"/>
                <w:b w:val="0"/>
                <w:bCs/>
                <w:i/>
                <w:iCs/>
                <w:caps w:val="0"/>
                <w:szCs w:val="22"/>
              </w:rPr>
              <w:t>(</w:t>
            </w:r>
            <w:r>
              <w:rPr>
                <w:rFonts w:eastAsiaTheme="minorHAnsi" w:cstheme="minorBidi"/>
                <w:b w:val="0"/>
                <w:bCs/>
                <w:i/>
                <w:iCs/>
                <w:caps w:val="0"/>
                <w:szCs w:val="22"/>
              </w:rPr>
              <w:t>Java</w:t>
            </w:r>
            <w:r w:rsidRPr="00B03EE6">
              <w:rPr>
                <w:rFonts w:eastAsiaTheme="minorHAnsi" w:cstheme="minorBidi"/>
                <w:b w:val="0"/>
                <w:bCs/>
                <w:i/>
                <w:iCs/>
                <w:caps w:val="0"/>
                <w:szCs w:val="22"/>
              </w:rPr>
              <w:t xml:space="preserve"> Developer, Project –</w:t>
            </w:r>
            <w:r>
              <w:rPr>
                <w:rFonts w:eastAsiaTheme="minorHAnsi" w:cstheme="minorBidi"/>
                <w:b w:val="0"/>
                <w:bCs/>
                <w:i/>
                <w:iCs/>
                <w:caps w:val="0"/>
                <w:szCs w:val="22"/>
              </w:rPr>
              <w:t xml:space="preserve"> UBS</w:t>
            </w:r>
            <w:r w:rsidRPr="00B03EE6">
              <w:rPr>
                <w:rFonts w:eastAsiaTheme="minorHAnsi" w:cstheme="minorBidi"/>
                <w:b w:val="0"/>
                <w:bCs/>
                <w:i/>
                <w:iCs/>
                <w:caps w:val="0"/>
                <w:szCs w:val="22"/>
              </w:rPr>
              <w:t>)</w:t>
            </w:r>
          </w:p>
          <w:p w:rsidR="00947F04" w:rsidP="00C2567A" w14:paraId="5A67E12A" w14:textId="77777777"/>
          <w:p w:rsidR="005508CE" w:rsidRPr="005508CE" w:rsidP="005508CE" w14:paraId="18529C2D" w14:textId="77777777">
            <w:pPr>
              <w:pStyle w:val="ListBullet"/>
              <w:rPr>
                <w:lang w:val="en-IN"/>
              </w:rPr>
            </w:pPr>
            <w:r w:rsidRPr="005508CE">
              <w:rPr>
                <w:lang w:val="en-IN"/>
              </w:rPr>
              <w:t>Developed, supported, and maintained small to mid-sized modules within the project architecture.</w:t>
            </w:r>
          </w:p>
          <w:p w:rsidR="005508CE" w:rsidRPr="005508CE" w:rsidP="005508CE" w14:paraId="343E2518" w14:textId="77777777">
            <w:pPr>
              <w:pStyle w:val="ListBullet"/>
              <w:rPr>
                <w:lang w:val="en-IN"/>
              </w:rPr>
            </w:pPr>
            <w:r w:rsidRPr="005508CE">
              <w:rPr>
                <w:lang w:val="en-IN"/>
              </w:rPr>
              <w:t>Designed and implemented backend components in alignment with domain-specific requirements.</w:t>
            </w:r>
          </w:p>
          <w:p w:rsidR="005508CE" w:rsidRPr="005508CE" w:rsidP="005508CE" w14:paraId="4F21CCC7" w14:textId="77777777">
            <w:pPr>
              <w:pStyle w:val="ListBullet"/>
              <w:rPr>
                <w:lang w:val="en-IN"/>
              </w:rPr>
            </w:pPr>
            <w:r w:rsidRPr="005508CE">
              <w:rPr>
                <w:lang w:val="en-IN"/>
              </w:rPr>
              <w:t>Analyzed and debugged Java code to identify and resolve application issues efficiently.</w:t>
            </w:r>
          </w:p>
          <w:p w:rsidR="0006253F" w:rsidRPr="00C41AC5" w:rsidP="005508CE" w14:paraId="26530DDD" w14:textId="5EB9DDEF">
            <w:pPr>
              <w:pStyle w:val="ListBullet"/>
            </w:pPr>
            <w:r w:rsidRPr="005508CE">
              <w:rPr>
                <w:lang w:val="en-IN"/>
              </w:rPr>
              <w:t>Managed source code using SVN, ensuring clean version control and smooth integration across teams</w:t>
            </w:r>
            <w:r>
              <w:t>.</w:t>
            </w:r>
          </w:p>
        </w:tc>
      </w:tr>
    </w:tbl>
    <w:sdt>
      <w:sdtPr>
        <w:alias w:val="Education:"/>
        <w:tag w:val="Education:"/>
        <w:id w:val="-1908763273"/>
        <w:placeholder>
          <w:docPart w:val="D0772B9BE6DD4DF997CC049DA0F5EDB8"/>
        </w:placeholder>
        <w:showingPlcHdr/>
        <w:richText/>
        <w:temporary/>
        <w15:appearance w15:val="hidden"/>
      </w:sdtPr>
      <w:sdtContent>
        <w:p w:rsidR="00DA59AA" w:rsidRPr="00CF1A49" w:rsidP="0097790C" w14:paraId="669CBEBA" w14:textId="77777777">
          <w:pPr>
            <w:pStyle w:val="Heading1"/>
          </w:pPr>
          <w:r w:rsidRPr="00CF1A49">
            <w:t>Education</w:t>
          </w:r>
        </w:p>
      </w:sdtContent>
    </w:sdt>
    <w:tbl>
      <w:tblPr>
        <w:tblStyle w:val="TableGrid"/>
        <w:tblDescription w:val="Education layout table"/>
        <w:tblW w:w="4975" w:type="pct"/>
        <w:tblInd w:w="72" w:type="dxa"/>
        <w:tblBorders>
          <w:left w:val="dotted" w:sz="18" w:space="0" w:color="BFBFBF" w:themeColor="background1" w:themeShade="BF"/>
        </w:tblBorders>
        <w:tblCellMar>
          <w:left w:w="576" w:type="dxa"/>
          <w:right w:w="0" w:type="dxa"/>
        </w:tblCellMar>
        <w:tblLook w:val="04A0"/>
      </w:tblPr>
      <w:tblGrid>
        <w:gridCol w:w="9290"/>
      </w:tblGrid>
      <w:tr w14:paraId="59712469" w14:textId="77777777" w:rsidTr="00E81122">
        <w:tblPrEx>
          <w:tblW w:w="4975" w:type="pct"/>
          <w:tblInd w:w="72" w:type="dxa"/>
          <w:tblBorders>
            <w:left w:val="dotted" w:sz="18" w:space="0" w:color="BFBFBF" w:themeColor="background1" w:themeShade="BF"/>
          </w:tblBorders>
          <w:tblCellMar>
            <w:left w:w="576" w:type="dxa"/>
            <w:right w:w="0" w:type="dxa"/>
          </w:tblCellMar>
          <w:tblLook w:val="04A0"/>
        </w:tblPrEx>
        <w:tc>
          <w:tcPr>
            <w:tcW w:w="9290" w:type="dxa"/>
          </w:tcPr>
          <w:p w:rsidR="008D719C" w:rsidRPr="008D719C" w:rsidP="008D719C" w14:paraId="1C551F44" w14:textId="58DBA1AE">
            <w:pPr>
              <w:rPr>
                <w:sz w:val="28"/>
                <w:szCs w:val="28"/>
              </w:rPr>
            </w:pPr>
            <w:r w:rsidRPr="008D719C">
              <w:rPr>
                <w:sz w:val="28"/>
                <w:szCs w:val="28"/>
              </w:rPr>
              <w:t>M</w:t>
            </w:r>
            <w:r>
              <w:rPr>
                <w:sz w:val="28"/>
                <w:szCs w:val="28"/>
              </w:rPr>
              <w:t>T</w:t>
            </w:r>
            <w:r w:rsidRPr="008D719C">
              <w:rPr>
                <w:sz w:val="28"/>
                <w:szCs w:val="28"/>
              </w:rPr>
              <w:t>ech (IT) – Vellore Institute of Technology</w:t>
            </w:r>
            <w:r w:rsidR="00A82FF6">
              <w:rPr>
                <w:sz w:val="28"/>
                <w:szCs w:val="28"/>
              </w:rPr>
              <w:t xml:space="preserve"> (VIT)</w:t>
            </w:r>
          </w:p>
          <w:p w:rsidR="001D0BF1" w:rsidRPr="00571FBF" w:rsidP="001D0BF1" w14:paraId="264DE447" w14:textId="5C146142">
            <w:pPr>
              <w:pStyle w:val="Heading3"/>
              <w:rPr>
                <w:rFonts w:eastAsiaTheme="minorHAnsi" w:cstheme="minorBidi"/>
                <w:b w:val="0"/>
                <w:bCs/>
                <w:i/>
                <w:iCs/>
                <w:caps w:val="0"/>
                <w:szCs w:val="22"/>
              </w:rPr>
            </w:pPr>
            <w:r w:rsidRPr="00E81122">
              <w:rPr>
                <w:b w:val="0"/>
                <w:bCs/>
                <w:sz w:val="18"/>
                <w:szCs w:val="18"/>
              </w:rPr>
              <w:t>2017 – 2021</w:t>
            </w:r>
            <w:r w:rsidR="00571FBF">
              <w:rPr>
                <w:b w:val="0"/>
                <w:bCs/>
                <w:sz w:val="18"/>
                <w:szCs w:val="18"/>
              </w:rPr>
              <w:t xml:space="preserve"> </w:t>
            </w:r>
            <w:r w:rsidRPr="00571FBF" w:rsidR="00571FBF">
              <w:rPr>
                <w:rFonts w:eastAsiaTheme="minorHAnsi" w:cstheme="minorBidi"/>
                <w:b w:val="0"/>
                <w:bCs/>
                <w:i/>
                <w:iCs/>
                <w:caps w:val="0"/>
                <w:sz w:val="18"/>
                <w:szCs w:val="18"/>
              </w:rPr>
              <w:t>(</w:t>
            </w:r>
            <w:r w:rsidR="00571FBF">
              <w:rPr>
                <w:rFonts w:eastAsiaTheme="minorHAnsi" w:cstheme="minorBidi"/>
                <w:b w:val="0"/>
                <w:bCs/>
                <w:i/>
                <w:iCs/>
                <w:caps w:val="0"/>
                <w:sz w:val="18"/>
                <w:szCs w:val="18"/>
              </w:rPr>
              <w:t>Work Integrated Program by Wipro</w:t>
            </w:r>
            <w:r w:rsidRPr="00571FBF" w:rsidR="00571FBF">
              <w:rPr>
                <w:rFonts w:eastAsiaTheme="minorHAnsi" w:cstheme="minorBidi"/>
                <w:b w:val="0"/>
                <w:bCs/>
                <w:i/>
                <w:iCs/>
                <w:caps w:val="0"/>
                <w:sz w:val="18"/>
                <w:szCs w:val="18"/>
              </w:rPr>
              <w:t>)</w:t>
            </w:r>
          </w:p>
          <w:p w:rsidR="00E81122" w:rsidP="001D0BF1" w14:paraId="7FDE712A" w14:textId="77777777">
            <w:pPr>
              <w:pStyle w:val="Heading3"/>
              <w:contextualSpacing w:val="0"/>
              <w:rPr>
                <w:b w:val="0"/>
                <w:bCs/>
                <w:sz w:val="20"/>
                <w:szCs w:val="20"/>
              </w:rPr>
            </w:pPr>
          </w:p>
          <w:p w:rsidR="00E81122" w:rsidP="00E81122" w14:paraId="6C6B5C48" w14:textId="317B43DE">
            <w:pPr>
              <w:pStyle w:val="ListBullet"/>
              <w:numPr>
                <w:ilvl w:val="1"/>
                <w:numId w:val="15"/>
              </w:numPr>
              <w:contextualSpacing w:val="0"/>
            </w:pPr>
            <w:r w:rsidRPr="00E81122">
              <w:t>CGPA: 8.02</w:t>
            </w:r>
          </w:p>
          <w:p w:rsidR="00E81122" w:rsidP="00E81122" w14:paraId="60E76E71" w14:textId="0A7DBBFC">
            <w:pPr>
              <w:pStyle w:val="ListBullet"/>
              <w:numPr>
                <w:ilvl w:val="1"/>
                <w:numId w:val="15"/>
              </w:numPr>
              <w:contextualSpacing w:val="0"/>
            </w:pPr>
            <w:r w:rsidRPr="00E81122">
              <w:t>Branch: Information Technology</w:t>
            </w:r>
          </w:p>
          <w:p w:rsidR="00E81122" w:rsidP="001D0BF1" w14:paraId="251B116C" w14:textId="08785367">
            <w:pPr>
              <w:pStyle w:val="Heading3"/>
              <w:contextualSpacing w:val="0"/>
              <w:rPr>
                <w:b w:val="0"/>
                <w:bCs/>
                <w:sz w:val="20"/>
                <w:szCs w:val="20"/>
              </w:rPr>
            </w:pPr>
          </w:p>
          <w:p w:rsidR="00E81122" w:rsidP="001D0BF1" w14:paraId="0B24537D" w14:textId="0BA39750">
            <w:pPr>
              <w:pStyle w:val="Heading3"/>
              <w:contextualSpacing w:val="0"/>
              <w:rPr>
                <w:b w:val="0"/>
                <w:bCs/>
                <w:sz w:val="20"/>
                <w:szCs w:val="20"/>
              </w:rPr>
            </w:pPr>
          </w:p>
          <w:p w:rsidR="00E81122" w:rsidRPr="008D719C" w:rsidP="00E81122" w14:paraId="3184AF07" w14:textId="1E5040D8">
            <w:pPr>
              <w:rPr>
                <w:sz w:val="28"/>
                <w:szCs w:val="28"/>
              </w:rPr>
            </w:pPr>
            <w:r w:rsidRPr="00E81122">
              <w:rPr>
                <w:sz w:val="28"/>
                <w:szCs w:val="28"/>
              </w:rPr>
              <w:t>B.Sc. (C</w:t>
            </w:r>
            <w:r w:rsidR="00B568A4">
              <w:rPr>
                <w:sz w:val="28"/>
                <w:szCs w:val="28"/>
              </w:rPr>
              <w:t xml:space="preserve">omputer </w:t>
            </w:r>
            <w:r w:rsidRPr="00E81122">
              <w:rPr>
                <w:sz w:val="28"/>
                <w:szCs w:val="28"/>
              </w:rPr>
              <w:t>S</w:t>
            </w:r>
            <w:r w:rsidR="00B568A4">
              <w:rPr>
                <w:sz w:val="28"/>
                <w:szCs w:val="28"/>
              </w:rPr>
              <w:t>cience</w:t>
            </w:r>
            <w:r w:rsidRPr="00E81122">
              <w:rPr>
                <w:sz w:val="28"/>
                <w:szCs w:val="28"/>
              </w:rPr>
              <w:t>)</w:t>
            </w:r>
            <w:r w:rsidRPr="008D719C">
              <w:rPr>
                <w:sz w:val="28"/>
                <w:szCs w:val="28"/>
              </w:rPr>
              <w:t xml:space="preserve"> – </w:t>
            </w:r>
            <w:r w:rsidRPr="00E81122">
              <w:rPr>
                <w:sz w:val="28"/>
                <w:szCs w:val="28"/>
              </w:rPr>
              <w:t>A.V. College</w:t>
            </w:r>
          </w:p>
          <w:p w:rsidR="00E81122" w:rsidRPr="00E81122" w:rsidP="00E81122" w14:paraId="4A3B74E3" w14:textId="68769DA2">
            <w:pPr>
              <w:pStyle w:val="Heading3"/>
              <w:contextualSpacing w:val="0"/>
              <w:rPr>
                <w:b w:val="0"/>
                <w:bCs/>
                <w:sz w:val="18"/>
                <w:szCs w:val="18"/>
              </w:rPr>
            </w:pPr>
            <w:r w:rsidRPr="00E81122">
              <w:rPr>
                <w:b w:val="0"/>
                <w:bCs/>
                <w:sz w:val="18"/>
                <w:szCs w:val="18"/>
              </w:rPr>
              <w:t>2013 – 2016</w:t>
            </w:r>
          </w:p>
          <w:p w:rsidR="00E81122" w:rsidP="00E81122" w14:paraId="65FFFE08" w14:textId="77777777">
            <w:pPr>
              <w:pStyle w:val="Heading3"/>
              <w:contextualSpacing w:val="0"/>
              <w:rPr>
                <w:b w:val="0"/>
                <w:bCs/>
                <w:sz w:val="20"/>
                <w:szCs w:val="20"/>
              </w:rPr>
            </w:pPr>
          </w:p>
          <w:p w:rsidR="00E81122" w:rsidP="00E81122" w14:paraId="723D3635" w14:textId="77777777">
            <w:pPr>
              <w:pStyle w:val="ListBullet"/>
              <w:numPr>
                <w:ilvl w:val="1"/>
                <w:numId w:val="16"/>
              </w:numPr>
              <w:contextualSpacing w:val="0"/>
            </w:pPr>
            <w:r w:rsidRPr="00E81122">
              <w:t>Percentage: 62%</w:t>
            </w:r>
          </w:p>
          <w:p w:rsidR="007538DC" w:rsidP="00E81122" w14:paraId="20430E70" w14:textId="77777777">
            <w:pPr>
              <w:pStyle w:val="ListBullet"/>
              <w:numPr>
                <w:ilvl w:val="1"/>
                <w:numId w:val="16"/>
              </w:numPr>
              <w:contextualSpacing w:val="0"/>
            </w:pPr>
            <w:r w:rsidRPr="00E81122">
              <w:t>Branch: Computer Science</w:t>
            </w:r>
          </w:p>
          <w:p w:rsidR="00E81122" w:rsidRPr="00CF1A49" w:rsidP="00E81122" w14:paraId="1ADADD86" w14:textId="2C9F34B1">
            <w:pPr>
              <w:pStyle w:val="ListBullet"/>
              <w:numPr>
                <w:ilvl w:val="1"/>
                <w:numId w:val="16"/>
              </w:numPr>
              <w:contextualSpacing w:val="0"/>
            </w:pPr>
            <w:r w:rsidRPr="00E81122">
              <w:t>Affiliated To: Osmania University</w:t>
            </w:r>
          </w:p>
        </w:tc>
      </w:tr>
    </w:tbl>
    <w:p w:rsidR="00AD782D" w:rsidRPr="00CF1A49" w:rsidP="0062312F" w14:paraId="5D0D54A8" w14:textId="372672A3">
      <w:pPr>
        <w:pStyle w:val="Heading1"/>
      </w:pPr>
      <w:r>
        <w:t>Languages</w:t>
      </w:r>
    </w:p>
    <w:p w:rsidR="00B51D1B" w:rsidRPr="006E1507" w:rsidP="006E1507" w14:paraId="6375AA90" w14:textId="6143D501">
      <w:r>
        <w:t>English, Telugu, Hindi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5A1B10">
      <w:headerReference w:type="first" r:id="rId5"/>
      <w:pgSz w:w="12240" w:h="15840" w:code="1"/>
      <w:pgMar w:top="950" w:right="1440" w:bottom="1080" w:left="1440" w:header="576"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6D54" w:rsidRPr="004E01EB" w:rsidP="005A1B10" w14:paraId="0C3F21AE" w14:textId="77777777">
    <w:pPr>
      <w:pStyle w:val="Header"/>
    </w:pPr>
    <w:r w:rsidRPr="004E01EB">
      <w:rPr>
        <w:noProof/>
      </w:rPr>
      <mc:AlternateContent>
        <mc:Choice Requires="wps">
          <w:drawing>
            <wp:anchor distT="0" distB="0" distL="114300" distR="114300" simplePos="0" relativeHeight="251658240" behindDoc="1" locked="0" layoutInCell="1" allowOverlap="1">
              <wp:simplePos x="0" y="0"/>
              <wp:positionH relativeFrom="page">
                <wp:align>center</wp:align>
              </wp:positionH>
              <mc:AlternateContent xmlns:mc="http://schemas.openxmlformats.org/markup-compatibility/2006">
                <mc:Choice xmlns:c14="http://schemas.microsoft.com/office/drawing/2007/8/2/chart" Requires="c14">
                  <wp:positionV relativeFrom="page">
                    <wp14:pctPosVOffset>17300</wp14:pctPosVOffset>
                  </wp:positionV>
                </mc:Choice>
                <mc:Fallback>
                  <wp:positionV relativeFrom="page">
                    <wp:posOffset>1740103</wp:posOffset>
                  </wp:positionV>
                </mc:Fallback>
              </mc:AlternateContent>
              <wp:extent cx="7753350" cy="0"/>
              <wp:effectExtent l="0" t="0" r="19050" b="19050"/>
              <wp:wrapNone/>
              <wp:docPr id="5" name="Straight Connector 5" descr="Header dividing line"/>
              <wp:cNvGraphicFramePr/>
              <a:graphic xmlns:a="http://schemas.openxmlformats.org/drawingml/2006/main">
                <a:graphicData uri="http://schemas.microsoft.com/office/word/2010/wordprocessingShape">
                  <wps:wsp xmlns:wps="http://schemas.microsoft.com/office/word/2010/wordprocessingShape">
                    <wps:cNvCnPr/>
                    <wps:spPr>
                      <a:xfrm>
                        <a:off x="0" y="0"/>
                        <a:ext cx="775335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id="Straight Connector 5" o:spid="_x0000_s2049" alt="Header dividing line" style="mso-position-horizontal:center;mso-position-horizontal-relative:page;mso-position-vertical-relative:page;mso-top-percent:173;mso-width-percent:1000;mso-width-relative:page;mso-wrap-distance-bottom:0;mso-wrap-distance-left:9pt;mso-wrap-distance-right:9pt;mso-wrap-distance-top:0;mso-wrap-style:square;position:absolute;visibility:visible;z-index:-251657216" from="0,0" to="612pt,0" strokecolor="#5a5a5a" strokeweight="0.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nsid w:val="FFFFFF89"/>
    <w:multiLevelType w:val="singleLevel"/>
    <w:tmpl w:val="19D45A96"/>
    <w:lvl w:ilvl="0">
      <w:start w:val="1"/>
      <w:numFmt w:val="bullet"/>
      <w:lvlText w:val=""/>
      <w:lvlJc w:val="left"/>
      <w:pPr>
        <w:ind w:left="360" w:hanging="360"/>
      </w:pPr>
      <w:rPr>
        <w:rFonts w:ascii="Symbol" w:hAnsi="Symbol" w:hint="default"/>
        <w:color w:val="1D824C" w:themeColor="accent1"/>
      </w:rPr>
    </w:lvl>
  </w:abstractNum>
  <w:abstractNum w:abstractNumId="10">
    <w:nsid w:val="0A34315A"/>
    <w:multiLevelType w:val="hybridMultilevel"/>
    <w:tmpl w:val="2688BB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7F950BA"/>
    <w:multiLevelType w:val="hybridMultilevel"/>
    <w:tmpl w:val="6C60F7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nsid w:val="27D1490A"/>
    <w:multiLevelType w:val="multilevel"/>
    <w:tmpl w:val="AEFA3762"/>
    <w:lvl w:ilvl="0">
      <w:start w:val="1"/>
      <w:numFmt w:val="bullet"/>
      <w:lvlText w:val=""/>
      <w:lvlJc w:val="left"/>
      <w:pPr>
        <w:ind w:left="360" w:hanging="360"/>
      </w:pPr>
      <w:rPr>
        <w:rFonts w:ascii="Symbol" w:hAnsi="Symbol" w:hint="default"/>
        <w:color w:val="1D824C" w:themeColor="accent1"/>
        <w:sz w:val="24"/>
      </w:rPr>
    </w:lvl>
    <w:lvl w:ilvl="1">
      <w:start w:val="1"/>
      <w:numFmt w:val="bullet"/>
      <w:lvlText w:val=""/>
      <w:lvlJc w:val="left"/>
      <w:pPr>
        <w:ind w:left="720" w:hanging="360"/>
      </w:pPr>
      <w:rPr>
        <w:rFonts w:ascii="Symbol" w:hAnsi="Symbol"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8227EDE"/>
    <w:multiLevelType w:val="hybridMultilevel"/>
    <w:tmpl w:val="0DCC8DF8"/>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5A9E1A8B"/>
    <w:multiLevelType w:val="multilevel"/>
    <w:tmpl w:val="00FC2ED0"/>
    <w:lvl w:ilvl="0">
      <w:start w:va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604169F5"/>
    <w:multiLevelType w:val="hybridMultilevel"/>
    <w:tmpl w:val="5ABAF4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66883BA7"/>
    <w:multiLevelType w:val="multilevel"/>
    <w:tmpl w:val="53988802"/>
    <w:lvl w:ilvl="0">
      <w:start w:val="1"/>
      <w:numFmt w:val="bullet"/>
      <w:lvlText w:val=""/>
      <w:lvlJc w:val="left"/>
      <w:pPr>
        <w:ind w:left="360" w:hanging="360"/>
      </w:pPr>
      <w:rPr>
        <w:rFonts w:ascii="Symbol" w:hAnsi="Symbol" w:hint="default"/>
        <w:color w:val="1D824C" w:themeColor="accent1"/>
        <w:sz w:val="24"/>
      </w:rPr>
    </w:lvl>
    <w:lvl w:ilvl="1">
      <w:start w:val="1"/>
      <w:numFmt w:val="bullet"/>
      <w:lvlText w:val=""/>
      <w:lvlJc w:val="left"/>
      <w:pPr>
        <w:ind w:left="720" w:hanging="360"/>
      </w:pPr>
      <w:rPr>
        <w:rFonts w:ascii="Symbol" w:hAnsi="Symbol"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2"/>
  </w:num>
  <w:num w:numId="6">
    <w:abstractNumId w:val="3"/>
  </w:num>
  <w:num w:numId="7">
    <w:abstractNumId w:val="14"/>
  </w:num>
  <w:num w:numId="8">
    <w:abstractNumId w:val="2"/>
  </w:num>
  <w:num w:numId="9">
    <w:abstractNumId w:val="16"/>
  </w:num>
  <w:num w:numId="10">
    <w:abstractNumId w:val="5"/>
  </w:num>
  <w:num w:numId="11">
    <w:abstractNumId w:val="4"/>
  </w:num>
  <w:num w:numId="12">
    <w:abstractNumId w:val="1"/>
  </w:num>
  <w:num w:numId="13">
    <w:abstractNumId w:val="0"/>
  </w:num>
  <w:num w:numId="14">
    <w:abstractNumId w:val="15"/>
  </w:num>
  <w:num w:numId="15">
    <w:abstractNumId w:val="19"/>
  </w:num>
  <w:num w:numId="16">
    <w:abstractNumId w:val="13"/>
  </w:num>
  <w:num w:numId="17">
    <w:abstractNumId w:val="10"/>
  </w:num>
  <w:num w:numId="18">
    <w:abstractNumId w:val="11"/>
  </w:num>
  <w:num w:numId="19">
    <w:abstractNumId w:val="17"/>
  </w:num>
  <w:num w:numId="20">
    <w:abstractNumId w:val="18"/>
  </w:num>
  <w:num w:numId="21">
    <w:abstractNumId w:val="12"/>
  </w:num>
  <w:num w:numId="22">
    <w:abstractNumId w:val="12"/>
  </w:num>
  <w:num w:numId="23">
    <w:abstractNumId w:val="12"/>
  </w:num>
  <w:num w:numId="24">
    <w:abstractNumId w:val="12"/>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31"/>
    <w:rsid w:val="000001EF"/>
    <w:rsid w:val="00007322"/>
    <w:rsid w:val="00007728"/>
    <w:rsid w:val="00024584"/>
    <w:rsid w:val="00024730"/>
    <w:rsid w:val="00030CFF"/>
    <w:rsid w:val="000449F4"/>
    <w:rsid w:val="00052D62"/>
    <w:rsid w:val="00054394"/>
    <w:rsid w:val="00055E95"/>
    <w:rsid w:val="0005660E"/>
    <w:rsid w:val="0006253F"/>
    <w:rsid w:val="00067B9E"/>
    <w:rsid w:val="0007021F"/>
    <w:rsid w:val="00080D6D"/>
    <w:rsid w:val="000B2BA5"/>
    <w:rsid w:val="000C1238"/>
    <w:rsid w:val="000C2683"/>
    <w:rsid w:val="000C63E3"/>
    <w:rsid w:val="000E344C"/>
    <w:rsid w:val="000F160D"/>
    <w:rsid w:val="000F2F8C"/>
    <w:rsid w:val="000F6D5E"/>
    <w:rsid w:val="0010006E"/>
    <w:rsid w:val="001045A8"/>
    <w:rsid w:val="00114A91"/>
    <w:rsid w:val="001355B3"/>
    <w:rsid w:val="00142064"/>
    <w:rsid w:val="001427E1"/>
    <w:rsid w:val="00155BA4"/>
    <w:rsid w:val="00163668"/>
    <w:rsid w:val="00171566"/>
    <w:rsid w:val="00174676"/>
    <w:rsid w:val="001755A8"/>
    <w:rsid w:val="00183AF9"/>
    <w:rsid w:val="00184014"/>
    <w:rsid w:val="00192008"/>
    <w:rsid w:val="00195B26"/>
    <w:rsid w:val="001A4750"/>
    <w:rsid w:val="001A65C2"/>
    <w:rsid w:val="001C0E68"/>
    <w:rsid w:val="001C1932"/>
    <w:rsid w:val="001C3B96"/>
    <w:rsid w:val="001C4B6F"/>
    <w:rsid w:val="001C74B3"/>
    <w:rsid w:val="001D0BF1"/>
    <w:rsid w:val="001E3120"/>
    <w:rsid w:val="001E7E0C"/>
    <w:rsid w:val="001F0BB0"/>
    <w:rsid w:val="001F4D32"/>
    <w:rsid w:val="001F4E6D"/>
    <w:rsid w:val="001F6140"/>
    <w:rsid w:val="00202404"/>
    <w:rsid w:val="00203573"/>
    <w:rsid w:val="0020597D"/>
    <w:rsid w:val="00213B4C"/>
    <w:rsid w:val="00220F04"/>
    <w:rsid w:val="002253B0"/>
    <w:rsid w:val="00236D54"/>
    <w:rsid w:val="00241D8C"/>
    <w:rsid w:val="00241FDB"/>
    <w:rsid w:val="0024720C"/>
    <w:rsid w:val="0025600F"/>
    <w:rsid w:val="00257297"/>
    <w:rsid w:val="002617AE"/>
    <w:rsid w:val="002638D0"/>
    <w:rsid w:val="002647D3"/>
    <w:rsid w:val="00270132"/>
    <w:rsid w:val="00275EAE"/>
    <w:rsid w:val="00282984"/>
    <w:rsid w:val="002835B7"/>
    <w:rsid w:val="00294998"/>
    <w:rsid w:val="00297F18"/>
    <w:rsid w:val="002A1945"/>
    <w:rsid w:val="002A5CDF"/>
    <w:rsid w:val="002B2958"/>
    <w:rsid w:val="002B3FC8"/>
    <w:rsid w:val="002C3F31"/>
    <w:rsid w:val="002D23C5"/>
    <w:rsid w:val="002D6137"/>
    <w:rsid w:val="002E19EE"/>
    <w:rsid w:val="002E7E61"/>
    <w:rsid w:val="002F05E5"/>
    <w:rsid w:val="002F254D"/>
    <w:rsid w:val="002F30E4"/>
    <w:rsid w:val="003028DF"/>
    <w:rsid w:val="00307140"/>
    <w:rsid w:val="003133C6"/>
    <w:rsid w:val="00316DFF"/>
    <w:rsid w:val="00325B57"/>
    <w:rsid w:val="00331AF1"/>
    <w:rsid w:val="003325D1"/>
    <w:rsid w:val="00336056"/>
    <w:rsid w:val="00337E01"/>
    <w:rsid w:val="00351024"/>
    <w:rsid w:val="003544E1"/>
    <w:rsid w:val="00361AA8"/>
    <w:rsid w:val="00366398"/>
    <w:rsid w:val="0036724E"/>
    <w:rsid w:val="0039253A"/>
    <w:rsid w:val="00394DA5"/>
    <w:rsid w:val="00397FB3"/>
    <w:rsid w:val="003A0632"/>
    <w:rsid w:val="003A30E5"/>
    <w:rsid w:val="003A6ADF"/>
    <w:rsid w:val="003B5928"/>
    <w:rsid w:val="003C2DA2"/>
    <w:rsid w:val="003C6291"/>
    <w:rsid w:val="003D380F"/>
    <w:rsid w:val="003E160D"/>
    <w:rsid w:val="003F0CBF"/>
    <w:rsid w:val="003F1D5F"/>
    <w:rsid w:val="003F2990"/>
    <w:rsid w:val="00405128"/>
    <w:rsid w:val="00406CFF"/>
    <w:rsid w:val="00416B25"/>
    <w:rsid w:val="00420592"/>
    <w:rsid w:val="004319E0"/>
    <w:rsid w:val="00437E8C"/>
    <w:rsid w:val="00440225"/>
    <w:rsid w:val="00443687"/>
    <w:rsid w:val="0044464F"/>
    <w:rsid w:val="004525C6"/>
    <w:rsid w:val="004726BC"/>
    <w:rsid w:val="00473921"/>
    <w:rsid w:val="00474105"/>
    <w:rsid w:val="004779C5"/>
    <w:rsid w:val="00480E6E"/>
    <w:rsid w:val="00486277"/>
    <w:rsid w:val="00486BD8"/>
    <w:rsid w:val="00494CF6"/>
    <w:rsid w:val="00495F8D"/>
    <w:rsid w:val="004A00EC"/>
    <w:rsid w:val="004A1FAE"/>
    <w:rsid w:val="004A32FF"/>
    <w:rsid w:val="004A4CDD"/>
    <w:rsid w:val="004B06EB"/>
    <w:rsid w:val="004B2D9A"/>
    <w:rsid w:val="004B6AD0"/>
    <w:rsid w:val="004C2D5D"/>
    <w:rsid w:val="004C33E1"/>
    <w:rsid w:val="004E01EB"/>
    <w:rsid w:val="004E2553"/>
    <w:rsid w:val="004E2794"/>
    <w:rsid w:val="004F18F1"/>
    <w:rsid w:val="00510392"/>
    <w:rsid w:val="00513E2A"/>
    <w:rsid w:val="00515C2B"/>
    <w:rsid w:val="00533048"/>
    <w:rsid w:val="00546971"/>
    <w:rsid w:val="005508CE"/>
    <w:rsid w:val="00554EB6"/>
    <w:rsid w:val="00564ABE"/>
    <w:rsid w:val="00566A35"/>
    <w:rsid w:val="0056701E"/>
    <w:rsid w:val="005671B5"/>
    <w:rsid w:val="00571FBF"/>
    <w:rsid w:val="005740D7"/>
    <w:rsid w:val="005840F1"/>
    <w:rsid w:val="005942D6"/>
    <w:rsid w:val="005A0F26"/>
    <w:rsid w:val="005A1B10"/>
    <w:rsid w:val="005A6850"/>
    <w:rsid w:val="005B1B1B"/>
    <w:rsid w:val="005B4838"/>
    <w:rsid w:val="005C0418"/>
    <w:rsid w:val="005C2897"/>
    <w:rsid w:val="005C300B"/>
    <w:rsid w:val="005C5932"/>
    <w:rsid w:val="005D306C"/>
    <w:rsid w:val="005D3CA7"/>
    <w:rsid w:val="005D4BE8"/>
    <w:rsid w:val="005D4CC1"/>
    <w:rsid w:val="005D5DBA"/>
    <w:rsid w:val="005F21E9"/>
    <w:rsid w:val="005F4B91"/>
    <w:rsid w:val="005F55D2"/>
    <w:rsid w:val="0062312F"/>
    <w:rsid w:val="00625F2C"/>
    <w:rsid w:val="00635E93"/>
    <w:rsid w:val="00653458"/>
    <w:rsid w:val="006556DD"/>
    <w:rsid w:val="00661485"/>
    <w:rsid w:val="006618E9"/>
    <w:rsid w:val="006633B2"/>
    <w:rsid w:val="0068194B"/>
    <w:rsid w:val="00685AF3"/>
    <w:rsid w:val="00692703"/>
    <w:rsid w:val="006A1962"/>
    <w:rsid w:val="006B5D48"/>
    <w:rsid w:val="006B7D7B"/>
    <w:rsid w:val="006C1A5E"/>
    <w:rsid w:val="006D3497"/>
    <w:rsid w:val="006D45FC"/>
    <w:rsid w:val="006E1507"/>
    <w:rsid w:val="006F1C41"/>
    <w:rsid w:val="00712D8B"/>
    <w:rsid w:val="007203EF"/>
    <w:rsid w:val="007273B7"/>
    <w:rsid w:val="0073027E"/>
    <w:rsid w:val="00733E0A"/>
    <w:rsid w:val="00742A37"/>
    <w:rsid w:val="00743ACD"/>
    <w:rsid w:val="0074403D"/>
    <w:rsid w:val="00746D44"/>
    <w:rsid w:val="007522C1"/>
    <w:rsid w:val="007538DC"/>
    <w:rsid w:val="00757803"/>
    <w:rsid w:val="007625A9"/>
    <w:rsid w:val="0079206B"/>
    <w:rsid w:val="00796076"/>
    <w:rsid w:val="00797A54"/>
    <w:rsid w:val="007B2DB3"/>
    <w:rsid w:val="007B4402"/>
    <w:rsid w:val="007C0566"/>
    <w:rsid w:val="007C606B"/>
    <w:rsid w:val="007D15D2"/>
    <w:rsid w:val="007E6A61"/>
    <w:rsid w:val="007F2EF1"/>
    <w:rsid w:val="007F76CC"/>
    <w:rsid w:val="00801140"/>
    <w:rsid w:val="00803404"/>
    <w:rsid w:val="00821731"/>
    <w:rsid w:val="008319A3"/>
    <w:rsid w:val="00834955"/>
    <w:rsid w:val="008448D9"/>
    <w:rsid w:val="00852F91"/>
    <w:rsid w:val="00855B59"/>
    <w:rsid w:val="00860461"/>
    <w:rsid w:val="0086487C"/>
    <w:rsid w:val="00870B20"/>
    <w:rsid w:val="008829F8"/>
    <w:rsid w:val="00885897"/>
    <w:rsid w:val="0089258F"/>
    <w:rsid w:val="008960DF"/>
    <w:rsid w:val="008A6538"/>
    <w:rsid w:val="008C7056"/>
    <w:rsid w:val="008D719C"/>
    <w:rsid w:val="008D733B"/>
    <w:rsid w:val="008E539F"/>
    <w:rsid w:val="008F3B14"/>
    <w:rsid w:val="008F604A"/>
    <w:rsid w:val="00901899"/>
    <w:rsid w:val="00901A9A"/>
    <w:rsid w:val="0090344B"/>
    <w:rsid w:val="00905715"/>
    <w:rsid w:val="009108E3"/>
    <w:rsid w:val="0091321E"/>
    <w:rsid w:val="00913946"/>
    <w:rsid w:val="00914522"/>
    <w:rsid w:val="0092726B"/>
    <w:rsid w:val="00927500"/>
    <w:rsid w:val="009361BA"/>
    <w:rsid w:val="00942E23"/>
    <w:rsid w:val="00944F78"/>
    <w:rsid w:val="00947F04"/>
    <w:rsid w:val="009510E7"/>
    <w:rsid w:val="00952C89"/>
    <w:rsid w:val="009571D8"/>
    <w:rsid w:val="009650EA"/>
    <w:rsid w:val="009673D7"/>
    <w:rsid w:val="00967AB1"/>
    <w:rsid w:val="0097790C"/>
    <w:rsid w:val="00981F20"/>
    <w:rsid w:val="0098383F"/>
    <w:rsid w:val="0098506E"/>
    <w:rsid w:val="009A44CE"/>
    <w:rsid w:val="009A706A"/>
    <w:rsid w:val="009B6E15"/>
    <w:rsid w:val="009C2807"/>
    <w:rsid w:val="009C4DFC"/>
    <w:rsid w:val="009D2ACD"/>
    <w:rsid w:val="009D44F8"/>
    <w:rsid w:val="009E3160"/>
    <w:rsid w:val="009F220C"/>
    <w:rsid w:val="009F3B05"/>
    <w:rsid w:val="009F4931"/>
    <w:rsid w:val="009F5CC9"/>
    <w:rsid w:val="00A077E0"/>
    <w:rsid w:val="00A14534"/>
    <w:rsid w:val="00A16DAA"/>
    <w:rsid w:val="00A17A24"/>
    <w:rsid w:val="00A24162"/>
    <w:rsid w:val="00A25023"/>
    <w:rsid w:val="00A270EA"/>
    <w:rsid w:val="00A31E53"/>
    <w:rsid w:val="00A34BA2"/>
    <w:rsid w:val="00A36F27"/>
    <w:rsid w:val="00A37C98"/>
    <w:rsid w:val="00A42E32"/>
    <w:rsid w:val="00A44A6D"/>
    <w:rsid w:val="00A46E63"/>
    <w:rsid w:val="00A51DC5"/>
    <w:rsid w:val="00A53DE1"/>
    <w:rsid w:val="00A615E1"/>
    <w:rsid w:val="00A6514E"/>
    <w:rsid w:val="00A755E8"/>
    <w:rsid w:val="00A82FF6"/>
    <w:rsid w:val="00A86D10"/>
    <w:rsid w:val="00A93A5D"/>
    <w:rsid w:val="00AA093F"/>
    <w:rsid w:val="00AB1BA4"/>
    <w:rsid w:val="00AB32F8"/>
    <w:rsid w:val="00AB610B"/>
    <w:rsid w:val="00AC39A4"/>
    <w:rsid w:val="00AC39B4"/>
    <w:rsid w:val="00AD360E"/>
    <w:rsid w:val="00AD38F0"/>
    <w:rsid w:val="00AD40FB"/>
    <w:rsid w:val="00AD5EA2"/>
    <w:rsid w:val="00AD75C7"/>
    <w:rsid w:val="00AD782D"/>
    <w:rsid w:val="00AE7650"/>
    <w:rsid w:val="00B03EE6"/>
    <w:rsid w:val="00B0712D"/>
    <w:rsid w:val="00B10EBE"/>
    <w:rsid w:val="00B13FC2"/>
    <w:rsid w:val="00B236F1"/>
    <w:rsid w:val="00B366B2"/>
    <w:rsid w:val="00B36FE2"/>
    <w:rsid w:val="00B41FE9"/>
    <w:rsid w:val="00B50F99"/>
    <w:rsid w:val="00B51D1B"/>
    <w:rsid w:val="00B540F4"/>
    <w:rsid w:val="00B568A4"/>
    <w:rsid w:val="00B60FD0"/>
    <w:rsid w:val="00B622DF"/>
    <w:rsid w:val="00B6332A"/>
    <w:rsid w:val="00B66316"/>
    <w:rsid w:val="00B81760"/>
    <w:rsid w:val="00B8494C"/>
    <w:rsid w:val="00B96018"/>
    <w:rsid w:val="00BA1546"/>
    <w:rsid w:val="00BB0BE0"/>
    <w:rsid w:val="00BB4E51"/>
    <w:rsid w:val="00BB59E9"/>
    <w:rsid w:val="00BB773F"/>
    <w:rsid w:val="00BD431F"/>
    <w:rsid w:val="00BD677E"/>
    <w:rsid w:val="00BE423E"/>
    <w:rsid w:val="00BE6931"/>
    <w:rsid w:val="00BF61AC"/>
    <w:rsid w:val="00C164AD"/>
    <w:rsid w:val="00C212DA"/>
    <w:rsid w:val="00C2567A"/>
    <w:rsid w:val="00C358C8"/>
    <w:rsid w:val="00C41AC5"/>
    <w:rsid w:val="00C47FA6"/>
    <w:rsid w:val="00C57FC6"/>
    <w:rsid w:val="00C66A7D"/>
    <w:rsid w:val="00C779DA"/>
    <w:rsid w:val="00C814F7"/>
    <w:rsid w:val="00C85145"/>
    <w:rsid w:val="00C87CB0"/>
    <w:rsid w:val="00CA4B4D"/>
    <w:rsid w:val="00CB35C3"/>
    <w:rsid w:val="00CC1807"/>
    <w:rsid w:val="00CC1C62"/>
    <w:rsid w:val="00CD323D"/>
    <w:rsid w:val="00CD47B2"/>
    <w:rsid w:val="00CE4030"/>
    <w:rsid w:val="00CE64B3"/>
    <w:rsid w:val="00CF1A49"/>
    <w:rsid w:val="00D02238"/>
    <w:rsid w:val="00D02452"/>
    <w:rsid w:val="00D05192"/>
    <w:rsid w:val="00D0630C"/>
    <w:rsid w:val="00D151E2"/>
    <w:rsid w:val="00D15B3C"/>
    <w:rsid w:val="00D243A9"/>
    <w:rsid w:val="00D2517A"/>
    <w:rsid w:val="00D305E5"/>
    <w:rsid w:val="00D367F0"/>
    <w:rsid w:val="00D37CD3"/>
    <w:rsid w:val="00D43ECF"/>
    <w:rsid w:val="00D533C0"/>
    <w:rsid w:val="00D66A52"/>
    <w:rsid w:val="00D66EFA"/>
    <w:rsid w:val="00D72A2D"/>
    <w:rsid w:val="00D7442E"/>
    <w:rsid w:val="00D75420"/>
    <w:rsid w:val="00D9521A"/>
    <w:rsid w:val="00DA2C8F"/>
    <w:rsid w:val="00DA34FD"/>
    <w:rsid w:val="00DA3914"/>
    <w:rsid w:val="00DA59AA"/>
    <w:rsid w:val="00DB0017"/>
    <w:rsid w:val="00DB6915"/>
    <w:rsid w:val="00DB7E1E"/>
    <w:rsid w:val="00DC1B78"/>
    <w:rsid w:val="00DC2A2F"/>
    <w:rsid w:val="00DC38A3"/>
    <w:rsid w:val="00DC5CED"/>
    <w:rsid w:val="00DC600B"/>
    <w:rsid w:val="00DE0FAA"/>
    <w:rsid w:val="00DE136D"/>
    <w:rsid w:val="00DE3ED2"/>
    <w:rsid w:val="00DE6534"/>
    <w:rsid w:val="00DE7FC2"/>
    <w:rsid w:val="00DF4D6C"/>
    <w:rsid w:val="00DF657B"/>
    <w:rsid w:val="00E01923"/>
    <w:rsid w:val="00E01C1F"/>
    <w:rsid w:val="00E0489B"/>
    <w:rsid w:val="00E14498"/>
    <w:rsid w:val="00E2397A"/>
    <w:rsid w:val="00E254DB"/>
    <w:rsid w:val="00E300FC"/>
    <w:rsid w:val="00E362DB"/>
    <w:rsid w:val="00E4519C"/>
    <w:rsid w:val="00E5632B"/>
    <w:rsid w:val="00E70240"/>
    <w:rsid w:val="00E71E6B"/>
    <w:rsid w:val="00E77631"/>
    <w:rsid w:val="00E81122"/>
    <w:rsid w:val="00E81625"/>
    <w:rsid w:val="00E81CC5"/>
    <w:rsid w:val="00E82C36"/>
    <w:rsid w:val="00E85A87"/>
    <w:rsid w:val="00E85B4A"/>
    <w:rsid w:val="00E90738"/>
    <w:rsid w:val="00E91A9C"/>
    <w:rsid w:val="00E9528E"/>
    <w:rsid w:val="00E97A5E"/>
    <w:rsid w:val="00EA5099"/>
    <w:rsid w:val="00EB62F6"/>
    <w:rsid w:val="00EC1351"/>
    <w:rsid w:val="00EC2E4E"/>
    <w:rsid w:val="00EC4846"/>
    <w:rsid w:val="00EC4CBF"/>
    <w:rsid w:val="00EC79D5"/>
    <w:rsid w:val="00EE2CA8"/>
    <w:rsid w:val="00EF17E8"/>
    <w:rsid w:val="00EF51D9"/>
    <w:rsid w:val="00F130DD"/>
    <w:rsid w:val="00F24884"/>
    <w:rsid w:val="00F37736"/>
    <w:rsid w:val="00F43634"/>
    <w:rsid w:val="00F45C54"/>
    <w:rsid w:val="00F476C4"/>
    <w:rsid w:val="00F57DF0"/>
    <w:rsid w:val="00F61DF9"/>
    <w:rsid w:val="00F67887"/>
    <w:rsid w:val="00F81960"/>
    <w:rsid w:val="00F8769D"/>
    <w:rsid w:val="00F877F7"/>
    <w:rsid w:val="00F9138C"/>
    <w:rsid w:val="00F9172F"/>
    <w:rsid w:val="00F9350C"/>
    <w:rsid w:val="00F94EB5"/>
    <w:rsid w:val="00F95AFA"/>
    <w:rsid w:val="00F9624D"/>
    <w:rsid w:val="00FA7571"/>
    <w:rsid w:val="00FA796B"/>
    <w:rsid w:val="00FB31C1"/>
    <w:rsid w:val="00FB47BA"/>
    <w:rsid w:val="00FB58F2"/>
    <w:rsid w:val="00FC6AEA"/>
    <w:rsid w:val="00FC769A"/>
    <w:rsid w:val="00FD3D13"/>
    <w:rsid w:val="00FD586A"/>
    <w:rsid w:val="00FE1DF0"/>
    <w:rsid w:val="00FE55A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chartTrackingRefBased/>
  <w15:docId w15:val="{1FF66F5D-B53A-45AA-9B93-C675947B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feffd9c5336b5789fb0d413b198c26a134f4b0419514c4847440321091b5b58120b14031446505e00435601514841481f0f2b561358191b195115495d0c00584e4209430247460c590858184508105042445b0c0f054e4108120211474a411b02154e49405d58380c4f03434b110d160a10465a5c1b4d5849564360441403084b281e010303021840515d015948111b0d1152180c4f034342120b150616485b5e0c43076&amp;docType=docx" TargetMode="External" /><Relationship Id="rId5" Type="http://schemas.openxmlformats.org/officeDocument/2006/relationships/header" Target="header1.xml" /><Relationship Id="rId6" Type="http://schemas.openxmlformats.org/officeDocument/2006/relationships/glossaryDocument" Target="glossary/document.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CHARAN%20RAJ%20D\AppData\Local\Microsoft\Office\16.0\DTS\en-US%7B9C294501-494F-4A7C-8A17-26F969D10147%7D\%7B808A39FF-3A1E-42DE-84C1-8F28B3608769%7Dtf16402488_win32.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69F504C4CB98419993858E5D856BE06B"/>
        <w:category>
          <w:name w:val="General"/>
          <w:gallery w:val="placeholder"/>
        </w:category>
        <w:types>
          <w:type w:val="bbPlcHdr"/>
        </w:types>
        <w:behaviors>
          <w:behavior w:val="content"/>
        </w:behaviors>
        <w:guid w:val="{A0A0120A-B28A-4587-85A0-897F32C202C5}"/>
      </w:docPartPr>
      <w:docPartBody>
        <w:p w:rsidR="00337E01">
          <w:pPr>
            <w:pStyle w:val="69F504C4CB98419993858E5D856BE06B"/>
          </w:pPr>
          <w:r w:rsidRPr="00CF1A49">
            <w:t>Experience</w:t>
          </w:r>
        </w:p>
      </w:docPartBody>
    </w:docPart>
    <w:docPart>
      <w:docPartPr>
        <w:name w:val="D0772B9BE6DD4DF997CC049DA0F5EDB8"/>
        <w:category>
          <w:name w:val="General"/>
          <w:gallery w:val="placeholder"/>
        </w:category>
        <w:types>
          <w:type w:val="bbPlcHdr"/>
        </w:types>
        <w:behaviors>
          <w:behavior w:val="content"/>
        </w:behaviors>
        <w:guid w:val="{A8C56CF0-982E-4514-8C92-907E8C12720A}"/>
      </w:docPartPr>
      <w:docPartBody>
        <w:p w:rsidR="00337E01">
          <w:pPr>
            <w:pStyle w:val="D0772B9BE6DD4DF997CC049DA0F5EDB8"/>
          </w:pPr>
          <w:r w:rsidRPr="00CF1A49">
            <w:t>Education</w:t>
          </w:r>
        </w:p>
      </w:docPartBody>
    </w:docPart>
    <w:docPart>
      <w:docPartPr>
        <w:name w:val="A669BC0CDCCB4AF58D12006D46BC8F56"/>
        <w:category>
          <w:name w:val="General"/>
          <w:gallery w:val="placeholder"/>
        </w:category>
        <w:types>
          <w:type w:val="bbPlcHdr"/>
        </w:types>
        <w:behaviors>
          <w:behavior w:val="content"/>
        </w:behaviors>
        <w:guid w:val="{6C61E9C1-29EA-4A9B-93D1-1AB4E86CAE11}"/>
      </w:docPartPr>
      <w:docPartBody>
        <w:p w:rsidR="00337E01" w:rsidP="00220F04">
          <w:pPr>
            <w:pStyle w:val="A669BC0CDCCB4AF58D12006D46BC8F56"/>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04"/>
    <w:rsid w:val="00036EB5"/>
    <w:rsid w:val="00155709"/>
    <w:rsid w:val="00163E8E"/>
    <w:rsid w:val="00220F04"/>
    <w:rsid w:val="00282984"/>
    <w:rsid w:val="002E19EE"/>
    <w:rsid w:val="00337E01"/>
    <w:rsid w:val="00397AE2"/>
    <w:rsid w:val="003C6291"/>
    <w:rsid w:val="004A5AD4"/>
    <w:rsid w:val="0059682C"/>
    <w:rsid w:val="005F21E9"/>
    <w:rsid w:val="00610DDB"/>
    <w:rsid w:val="00612089"/>
    <w:rsid w:val="00630612"/>
    <w:rsid w:val="0064650F"/>
    <w:rsid w:val="006F2DC4"/>
    <w:rsid w:val="0070140F"/>
    <w:rsid w:val="0072619F"/>
    <w:rsid w:val="0078217D"/>
    <w:rsid w:val="008D66CB"/>
    <w:rsid w:val="00965545"/>
    <w:rsid w:val="009673D7"/>
    <w:rsid w:val="009F397F"/>
    <w:rsid w:val="00A86D10"/>
    <w:rsid w:val="00AC39A4"/>
    <w:rsid w:val="00B26AAE"/>
    <w:rsid w:val="00B83C76"/>
    <w:rsid w:val="00B94877"/>
    <w:rsid w:val="00BE6433"/>
    <w:rsid w:val="00C54895"/>
    <w:rsid w:val="00D02452"/>
    <w:rsid w:val="00D75420"/>
    <w:rsid w:val="00DB0017"/>
    <w:rsid w:val="00ED5665"/>
    <w:rsid w:val="00F2264A"/>
    <w:rsid w:val="00FA757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69F504C4CB98419993858E5D856BE06B">
    <w:name w:val="69F504C4CB98419993858E5D856BE06B"/>
  </w:style>
  <w:style w:type="character" w:styleId="SubtleReference">
    <w:name w:val="Subtle Reference"/>
    <w:basedOn w:val="DefaultParagraphFont"/>
    <w:uiPriority w:val="10"/>
    <w:qFormat/>
    <w:rPr>
      <w:b/>
      <w:caps w:val="0"/>
      <w:smallCaps/>
      <w:color w:val="595959" w:themeColor="text1" w:themeTint="A6"/>
    </w:rPr>
  </w:style>
  <w:style w:type="paragraph" w:customStyle="1" w:styleId="D0772B9BE6DD4DF997CC049DA0F5EDB8">
    <w:name w:val="D0772B9BE6DD4DF997CC049DA0F5EDB8"/>
  </w:style>
  <w:style w:type="paragraph" w:customStyle="1" w:styleId="A669BC0CDCCB4AF58D12006D46BC8F56">
    <w:name w:val="A669BC0CDCCB4AF58D12006D46BC8F56"/>
    <w:rsid w:val="00220F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{808A39FF-3A1E-42DE-84C1-8F28B3608769}tf16402488_win32</Template>
  <TotalTime>845</TotalTime>
  <Pages>3</Pages>
  <Words>671</Words>
  <Characters>4760</Characters>
  <Application>Microsoft Office Word</Application>
  <DocSecurity>0</DocSecurity>
  <Lines>116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RAJ D</dc:creator>
  <cp:lastModifiedBy>charan raj dachepalli</cp:lastModifiedBy>
  <cp:revision>156</cp:revision>
  <dcterms:created xsi:type="dcterms:W3CDTF">2021-09-23T07:02:00Z</dcterms:created>
  <dcterms:modified xsi:type="dcterms:W3CDTF">2025-11-04T06:24:00Z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06b759a8-0076-4bfd-a5e7-6b30d42d673d</vt:lpwstr>
  </property>
</Properties>
</file>